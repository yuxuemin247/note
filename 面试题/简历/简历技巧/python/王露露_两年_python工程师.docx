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16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1"/>
        <w:gridCol w:w="283"/>
        <w:gridCol w:w="808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vMerge w:val="restart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21" w:beforeLines="1000" w:after="313" w:afterLines="100" w:line="240" w:lineRule="auto"/>
              <w:jc w:val="center"/>
              <w:textAlignment w:val="auto"/>
              <w:outlineLvl w:val="9"/>
              <w:rPr>
                <w:rFonts w:ascii="微软雅黑" w:hAnsi="微软雅黑" w:eastAsia="微软雅黑"/>
                <w:color w:val="FFFFFF" w:themeColor="background1"/>
                <w:sz w:val="4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sz w:val="48"/>
                <w:lang w:eastAsia="zh-CN"/>
                <w14:textFill>
                  <w14:solidFill>
                    <w14:schemeClr w14:val="bg1"/>
                  </w14:solidFill>
                </w14:textFill>
              </w:rPr>
              <w:t>王露露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outlineLvl w:val="9"/>
              <w:rPr>
                <w:rFonts w:hint="eastAsia" w:ascii="微软雅黑" w:hAnsi="微软雅黑" w:eastAsia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求职意向：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outlineLvl w:val="9"/>
              <w:rPr>
                <w:rFonts w:hint="eastAsia" w:ascii="微软雅黑" w:hAnsi="微软雅黑" w:eastAsia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python</w:t>
            </w:r>
            <w:r>
              <w:rPr>
                <w:rFonts w:hint="eastAsia" w:ascii="微软雅黑" w:hAnsi="微软雅黑" w:eastAsia="微软雅黑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开发</w:t>
            </w:r>
            <w:r>
              <w:rPr>
                <w:rFonts w:hint="eastAsia" w:ascii="微软雅黑" w:hAnsi="微软雅黑" w:eastAsia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工程师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outlineLvl w:val="9"/>
              <w:rPr>
                <w:rFonts w:hint="eastAsia" w:ascii="微软雅黑" w:hAnsi="微软雅黑" w:eastAsia="微软雅黑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2年工作经验</w:t>
            </w:r>
            <w:r>
              <w:rPr>
                <w:rFonts w:hint="eastAsia" w:ascii="微软雅黑" w:hAnsi="微软雅黑" w:eastAsia="微软雅黑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1050" w:firstLineChars="500"/>
              <w:jc w:val="both"/>
              <w:textAlignment w:val="auto"/>
              <w:outlineLvl w:val="9"/>
              <w:rPr>
                <w:rFonts w:hint="eastAsia" w:ascii="微软雅黑" w:hAnsi="微软雅黑" w:eastAsia="微软雅黑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教育背景：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420" w:firstLineChars="200"/>
              <w:jc w:val="both"/>
              <w:textAlignment w:val="auto"/>
              <w:outlineLvl w:val="9"/>
              <w:rPr>
                <w:rFonts w:hint="eastAsia" w:ascii="微软雅黑" w:hAnsi="微软雅黑" w:eastAsia="微软雅黑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郑州升达经贸管理学院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630" w:firstLineChars="300"/>
              <w:jc w:val="both"/>
              <w:textAlignment w:val="auto"/>
              <w:outlineLvl w:val="9"/>
              <w:rPr>
                <w:rFonts w:hint="eastAsia" w:ascii="微软雅黑" w:hAnsi="微软雅黑" w:eastAsia="微软雅黑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通信工程（本科）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1050" w:firstLineChars="500"/>
              <w:jc w:val="both"/>
              <w:textAlignment w:val="auto"/>
              <w:outlineLvl w:val="9"/>
              <w:rPr>
                <w:rFonts w:hint="eastAsia" w:ascii="微软雅黑" w:hAnsi="微软雅黑" w:eastAsia="微软雅黑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政治面貌：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1050" w:firstLineChars="500"/>
              <w:jc w:val="both"/>
              <w:textAlignment w:val="auto"/>
              <w:outlineLvl w:val="9"/>
              <w:rPr>
                <w:rFonts w:hint="eastAsia" w:ascii="微软雅黑" w:hAnsi="微软雅黑" w:eastAsia="微软雅黑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中共党员</w:t>
            </w:r>
          </w:p>
          <w:p>
            <w:pPr>
              <w:snapToGrid w:val="0"/>
              <w:spacing w:before="4056" w:beforeLines="1300" w:line="360" w:lineRule="exact"/>
              <w:rPr>
                <w:rFonts w:hint="eastAsia" w:ascii="微软雅黑" w:hAnsi="微软雅黑" w:eastAsia="微软雅黑"/>
                <w:color w:val="FFFFFF" w:themeColor="background1"/>
                <w:sz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</w:rPr>
              <mc:AlternateContent>
                <mc:Choice Requires="wpg">
                  <w:drawing>
                    <wp:inline distT="0" distB="0" distL="0" distR="0">
                      <wp:extent cx="2114550" cy="2266950"/>
                      <wp:effectExtent l="0" t="4445" r="0" b="0"/>
                      <wp:docPr id="15" name="组合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off x="0" y="0"/>
                                <a:ext cx="2114550" cy="2266950"/>
                                <a:chOff x="-10640" y="0"/>
                                <a:chExt cx="2362107" cy="2266950"/>
                              </a:xfrm>
                            </wpg:grpSpPr>
                            <wps:wsp>
                              <wps:cNvPr id="109" name="文本框 5"/>
                              <wps:cNvSpPr txBox="1"/>
                              <wps:spPr>
                                <a:xfrm>
                                  <a:off x="382335" y="9525"/>
                                  <a:ext cx="1969132" cy="22237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tabs>
                                        <w:tab w:val="left" w:pos="1453"/>
                                        <w:tab w:val="left" w:pos="3724"/>
                                        <w:tab w:val="left" w:pos="8119"/>
                                      </w:tabs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 w:val="0"/>
                                      <w:spacing w:before="0" w:beforeLines="50" w:after="0" w:afterLines="80" w:line="360" w:lineRule="exact"/>
                                      <w:textAlignment w:val="auto"/>
                                      <w:outlineLvl w:val="9"/>
                                      <w:rPr>
                                        <w:rFonts w:hint="eastAsia" w:ascii="微软雅黑" w:hAnsi="微软雅黑" w:eastAsia="微软雅黑"/>
                                        <w:color w:val="FFFFFF" w:themeColor="background1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/>
                                        <w:color w:val="FFFFFF" w:themeColor="background1"/>
                                        <w:lang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年龄：</w:t>
                                    </w:r>
                                    <w:r>
                                      <w:rPr>
                                        <w:rFonts w:hint="eastAsia" w:ascii="微软雅黑" w:hAnsi="微软雅黑" w:eastAsia="微软雅黑"/>
                                        <w:color w:val="FFFFFF" w:themeColor="background1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 xml:space="preserve"> 23岁</w:t>
                                    </w:r>
                                  </w:p>
                                  <w:p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tabs>
                                        <w:tab w:val="left" w:pos="1453"/>
                                        <w:tab w:val="left" w:pos="3724"/>
                                        <w:tab w:val="left" w:pos="8119"/>
                                      </w:tabs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 w:val="0"/>
                                      <w:spacing w:before="0" w:beforeLines="50" w:after="0" w:afterLines="50" w:line="360" w:lineRule="exact"/>
                                      <w:textAlignment w:val="auto"/>
                                      <w:outlineLvl w:val="9"/>
                                      <w:rPr>
                                        <w:rFonts w:hint="eastAsia" w:ascii="微软雅黑" w:hAnsi="微软雅黑" w:eastAsia="微软雅黑"/>
                                        <w:color w:val="FFFFFF" w:themeColor="background1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/>
                                        <w:color w:val="FFFFFF" w:themeColor="background1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所在城市：</w:t>
                                    </w:r>
                                  </w:p>
                                  <w:p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tabs>
                                        <w:tab w:val="left" w:pos="1453"/>
                                        <w:tab w:val="left" w:pos="3724"/>
                                        <w:tab w:val="left" w:pos="8119"/>
                                      </w:tabs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 w:val="0"/>
                                      <w:spacing w:before="0" w:beforeLines="30" w:line="360" w:lineRule="exact"/>
                                      <w:ind w:firstLine="420" w:firstLineChars="200"/>
                                      <w:textAlignment w:val="auto"/>
                                      <w:outlineLvl w:val="9"/>
                                      <w:rPr>
                                        <w:rFonts w:hint="eastAsia" w:ascii="微软雅黑" w:hAnsi="微软雅黑" w:eastAsia="微软雅黑"/>
                                        <w:color w:val="FFFFFF" w:themeColor="background1"/>
                                        <w:lang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/>
                                        <w:color w:val="FFFFFF" w:themeColor="background1"/>
                                        <w:lang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河南省郑州市</w:t>
                                    </w:r>
                                  </w:p>
                                  <w:p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tabs>
                                        <w:tab w:val="left" w:pos="1453"/>
                                        <w:tab w:val="left" w:pos="3724"/>
                                        <w:tab w:val="left" w:pos="8119"/>
                                      </w:tabs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 w:val="0"/>
                                      <w:spacing w:before="0" w:beforeLines="20" w:line="360" w:lineRule="exact"/>
                                      <w:textAlignment w:val="auto"/>
                                      <w:outlineLvl w:val="9"/>
                                      <w:rPr>
                                        <w:rFonts w:ascii="微软雅黑" w:hAnsi="微软雅黑" w:eastAsia="微软雅黑"/>
                                        <w:color w:val="FFFFFF" w:themeColor="background1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/>
                                        <w:color w:val="FFFFFF" w:themeColor="background1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联系电话：</w:t>
                                    </w:r>
                                  </w:p>
                                  <w:p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tabs>
                                        <w:tab w:val="left" w:pos="1453"/>
                                        <w:tab w:val="left" w:pos="3724"/>
                                        <w:tab w:val="left" w:pos="8119"/>
                                      </w:tabs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 w:val="0"/>
                                      <w:spacing w:before="0" w:beforeLines="30" w:line="360" w:lineRule="exact"/>
                                      <w:ind w:firstLine="420" w:firstLineChars="200"/>
                                      <w:textAlignment w:val="auto"/>
                                      <w:outlineLvl w:val="9"/>
                                      <w:rPr>
                                        <w:rFonts w:hint="eastAsia" w:ascii="微软雅黑" w:hAnsi="微软雅黑" w:eastAsia="微软雅黑"/>
                                        <w:color w:val="FFFFFF" w:themeColor="background1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/>
                                        <w:color w:val="FFFFFF" w:themeColor="background1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17319733921</w:t>
                                    </w:r>
                                  </w:p>
                                  <w:p>
                                    <w:pPr>
                                      <w:tabs>
                                        <w:tab w:val="left" w:pos="1453"/>
                                        <w:tab w:val="left" w:pos="3724"/>
                                        <w:tab w:val="left" w:pos="8119"/>
                                      </w:tabs>
                                      <w:snapToGrid w:val="0"/>
                                      <w:spacing w:before="156" w:beforeLines="50" w:line="360" w:lineRule="exact"/>
                                      <w:rPr>
                                        <w:rFonts w:ascii="微软雅黑" w:hAnsi="微软雅黑" w:eastAsia="微软雅黑"/>
                                        <w:color w:val="FFFFFF" w:themeColor="background1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/>
                                        <w:color w:val="FFFFFF" w:themeColor="background1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邮箱：</w:t>
                                    </w:r>
                                  </w:p>
                                  <w:p>
                                    <w:pPr>
                                      <w:snapToGrid w:val="0"/>
                                      <w:spacing w:line="360" w:lineRule="exact"/>
                                      <w:ind w:firstLine="210" w:firstLineChars="100"/>
                                      <w:rPr>
                                        <w:rFonts w:hint="eastAsia" w:ascii="微软雅黑" w:hAnsi="微软雅黑" w:eastAsia="微软雅黑"/>
                                        <w:color w:val="FFFFFF" w:themeColor="background1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/>
                                        <w:color w:val="FFFFFF" w:themeColor="background1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lldrrn@163.com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g:grpSp>
                              <wpg:cNvPr id="20" name="组合 110"/>
                              <wpg:cNvGrpSpPr/>
                              <wpg:grpSpPr>
                                <a:xfrm>
                                  <a:off x="-10640" y="0"/>
                                  <a:ext cx="2172815" cy="2266950"/>
                                  <a:chOff x="-10640" y="0"/>
                                  <a:chExt cx="2172815" cy="2266950"/>
                                </a:xfrm>
                              </wpg:grpSpPr>
                              <wps:wsp>
                                <wps:cNvPr id="111" name="直接连接符 111"/>
                                <wps:cNvCnPr/>
                                <wps:spPr>
                                  <a:xfrm>
                                    <a:off x="0" y="561975"/>
                                    <a:ext cx="216217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chemeClr val="bg1">
                                        <a:lumMod val="95000"/>
                                      </a:scheme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15" name="直接连接符 113"/>
                                <wps:cNvCnPr/>
                                <wps:spPr>
                                  <a:xfrm>
                                    <a:off x="0" y="1133475"/>
                                    <a:ext cx="216217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chemeClr val="bg1">
                                        <a:lumMod val="95000"/>
                                      </a:scheme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22" name="直接连接符 122"/>
                                <wps:cNvCnPr/>
                                <wps:spPr>
                                  <a:xfrm>
                                    <a:off x="-10640" y="1657350"/>
                                    <a:ext cx="2162073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chemeClr val="bg1">
                                        <a:lumMod val="95000"/>
                                      </a:scheme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24" name="直接连接符 124"/>
                                <wps:cNvCnPr/>
                                <wps:spPr>
                                  <a:xfrm>
                                    <a:off x="0" y="2266950"/>
                                    <a:ext cx="216217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chemeClr val="bg1">
                                        <a:lumMod val="95000"/>
                                      </a:scheme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25" name="直接连接符 125"/>
                                <wps:cNvCnPr/>
                                <wps:spPr>
                                  <a:xfrm>
                                    <a:off x="0" y="0"/>
                                    <a:ext cx="216217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chemeClr val="bg1">
                                        <a:lumMod val="95000"/>
                                      </a:scheme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126" name="KSO_Shap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4191" y="209550"/>
                                  <a:ext cx="143510" cy="143510"/>
                                </a:xfrm>
                                <a:custGeom>
                                  <a:avLst/>
                                  <a:gdLst>
                                    <a:gd name="T0" fmla="*/ 186557 w 1993900"/>
                                    <a:gd name="T1" fmla="*/ 1472016 h 1873250"/>
                                    <a:gd name="T2" fmla="*/ 1296550 w 1993900"/>
                                    <a:gd name="T3" fmla="*/ 576666 h 1873250"/>
                                    <a:gd name="T4" fmla="*/ 1153710 w 1993900"/>
                                    <a:gd name="T5" fmla="*/ 1135821 h 1873250"/>
                                    <a:gd name="T6" fmla="*/ 1097106 w 1993900"/>
                                    <a:gd name="T7" fmla="*/ 797974 h 1873250"/>
                                    <a:gd name="T8" fmla="*/ 1032144 w 1993900"/>
                                    <a:gd name="T9" fmla="*/ 704592 h 1873250"/>
                                    <a:gd name="T10" fmla="*/ 1078871 w 1993900"/>
                                    <a:gd name="T11" fmla="*/ 694343 h 1873250"/>
                                    <a:gd name="T12" fmla="*/ 1116861 w 1993900"/>
                                    <a:gd name="T13" fmla="*/ 676502 h 1873250"/>
                                    <a:gd name="T14" fmla="*/ 1146872 w 1993900"/>
                                    <a:gd name="T15" fmla="*/ 652207 h 1873250"/>
                                    <a:gd name="T16" fmla="*/ 1168526 w 1993900"/>
                                    <a:gd name="T17" fmla="*/ 620700 h 1873250"/>
                                    <a:gd name="T18" fmla="*/ 1184861 w 1993900"/>
                                    <a:gd name="T19" fmla="*/ 576666 h 1873250"/>
                                    <a:gd name="T20" fmla="*/ 568770 w 1993900"/>
                                    <a:gd name="T21" fmla="*/ 1239833 h 1873250"/>
                                    <a:gd name="T22" fmla="*/ 673241 w 1993900"/>
                                    <a:gd name="T23" fmla="*/ 791901 h 1873250"/>
                                    <a:gd name="T24" fmla="*/ 568770 w 1993900"/>
                                    <a:gd name="T25" fmla="*/ 802909 h 1873250"/>
                                    <a:gd name="T26" fmla="*/ 609419 w 1993900"/>
                                    <a:gd name="T27" fmla="*/ 698519 h 1873250"/>
                                    <a:gd name="T28" fmla="*/ 650068 w 1993900"/>
                                    <a:gd name="T29" fmla="*/ 682954 h 1873250"/>
                                    <a:gd name="T30" fmla="*/ 682739 w 1993900"/>
                                    <a:gd name="T31" fmla="*/ 660938 h 1873250"/>
                                    <a:gd name="T32" fmla="*/ 707052 w 1993900"/>
                                    <a:gd name="T33" fmla="*/ 632088 h 1873250"/>
                                    <a:gd name="T34" fmla="*/ 724147 w 1993900"/>
                                    <a:gd name="T35" fmla="*/ 596405 h 1873250"/>
                                    <a:gd name="T36" fmla="*/ 214659 w 1993900"/>
                                    <a:gd name="T37" fmla="*/ 266708 h 1873250"/>
                                    <a:gd name="T38" fmla="*/ 171803 w 1993900"/>
                                    <a:gd name="T39" fmla="*/ 295920 h 1873250"/>
                                    <a:gd name="T40" fmla="*/ 151323 w 1993900"/>
                                    <a:gd name="T41" fmla="*/ 344102 h 1873250"/>
                                    <a:gd name="T42" fmla="*/ 158150 w 1993900"/>
                                    <a:gd name="T43" fmla="*/ 1583935 h 1873250"/>
                                    <a:gd name="T44" fmla="*/ 190766 w 1993900"/>
                                    <a:gd name="T45" fmla="*/ 1623770 h 1873250"/>
                                    <a:gd name="T46" fmla="*/ 241586 w 1993900"/>
                                    <a:gd name="T47" fmla="*/ 1639325 h 1873250"/>
                                    <a:gd name="T48" fmla="*/ 1706270 w 1993900"/>
                                    <a:gd name="T49" fmla="*/ 1627944 h 1873250"/>
                                    <a:gd name="T50" fmla="*/ 1743058 w 1993900"/>
                                    <a:gd name="T51" fmla="*/ 1591902 h 1873250"/>
                                    <a:gd name="T52" fmla="*/ 1754056 w 1993900"/>
                                    <a:gd name="T53" fmla="*/ 353207 h 1873250"/>
                                    <a:gd name="T54" fmla="*/ 1738127 w 1993900"/>
                                    <a:gd name="T55" fmla="*/ 302749 h 1873250"/>
                                    <a:gd name="T56" fmla="*/ 1698306 w 1993900"/>
                                    <a:gd name="T57" fmla="*/ 269743 h 1873250"/>
                                    <a:gd name="T58" fmla="*/ 1541294 w 1993900"/>
                                    <a:gd name="T59" fmla="*/ 323995 h 1873250"/>
                                    <a:gd name="T60" fmla="*/ 334125 w 1993900"/>
                                    <a:gd name="T61" fmla="*/ 262534 h 1873250"/>
                                    <a:gd name="T62" fmla="*/ 1334979 w 1993900"/>
                                    <a:gd name="T63" fmla="*/ 206006 h 1873250"/>
                                    <a:gd name="T64" fmla="*/ 1663414 w 1993900"/>
                                    <a:gd name="T65" fmla="*/ 111160 h 1873250"/>
                                    <a:gd name="T66" fmla="*/ 1735094 w 1993900"/>
                                    <a:gd name="T67" fmla="*/ 122162 h 1873250"/>
                                    <a:gd name="T68" fmla="*/ 1798429 w 1993900"/>
                                    <a:gd name="T69" fmla="*/ 152513 h 1873250"/>
                                    <a:gd name="T70" fmla="*/ 1849629 w 1993900"/>
                                    <a:gd name="T71" fmla="*/ 199557 h 1873250"/>
                                    <a:gd name="T72" fmla="*/ 1886037 w 1993900"/>
                                    <a:gd name="T73" fmla="*/ 259120 h 1873250"/>
                                    <a:gd name="T74" fmla="*/ 1903862 w 1993900"/>
                                    <a:gd name="T75" fmla="*/ 328927 h 1873250"/>
                                    <a:gd name="T76" fmla="*/ 1902346 w 1993900"/>
                                    <a:gd name="T77" fmla="*/ 1585453 h 1873250"/>
                                    <a:gd name="T78" fmla="*/ 1881107 w 1993900"/>
                                    <a:gd name="T79" fmla="*/ 1653362 h 1873250"/>
                                    <a:gd name="T80" fmla="*/ 1842044 w 1993900"/>
                                    <a:gd name="T81" fmla="*/ 1711029 h 1873250"/>
                                    <a:gd name="T82" fmla="*/ 1788568 w 1993900"/>
                                    <a:gd name="T83" fmla="*/ 1755417 h 1873250"/>
                                    <a:gd name="T84" fmla="*/ 1723716 w 1993900"/>
                                    <a:gd name="T85" fmla="*/ 1782733 h 1873250"/>
                                    <a:gd name="T86" fmla="*/ 241586 w 1993900"/>
                                    <a:gd name="T87" fmla="*/ 1790700 h 1873250"/>
                                    <a:gd name="T88" fmla="*/ 169906 w 1993900"/>
                                    <a:gd name="T89" fmla="*/ 1779698 h 1873250"/>
                                    <a:gd name="T90" fmla="*/ 106191 w 1993900"/>
                                    <a:gd name="T91" fmla="*/ 1748968 h 1873250"/>
                                    <a:gd name="T92" fmla="*/ 54992 w 1993900"/>
                                    <a:gd name="T93" fmla="*/ 1702303 h 1873250"/>
                                    <a:gd name="T94" fmla="*/ 18963 w 1993900"/>
                                    <a:gd name="T95" fmla="*/ 1642740 h 1873250"/>
                                    <a:gd name="T96" fmla="*/ 1138 w 1993900"/>
                                    <a:gd name="T97" fmla="*/ 1573312 h 1873250"/>
                                    <a:gd name="T98" fmla="*/ 2655 w 1993900"/>
                                    <a:gd name="T99" fmla="*/ 316408 h 1873250"/>
                                    <a:gd name="T100" fmla="*/ 23514 w 1993900"/>
                                    <a:gd name="T101" fmla="*/ 248497 h 1873250"/>
                                    <a:gd name="T102" fmla="*/ 62577 w 1993900"/>
                                    <a:gd name="T103" fmla="*/ 190451 h 1873250"/>
                                    <a:gd name="T104" fmla="*/ 116432 w 1993900"/>
                                    <a:gd name="T105" fmla="*/ 146064 h 1873250"/>
                                    <a:gd name="T106" fmla="*/ 181284 w 1993900"/>
                                    <a:gd name="T107" fmla="*/ 118748 h 1873250"/>
                                    <a:gd name="T108" fmla="*/ 363706 w 1993900"/>
                                    <a:gd name="T109" fmla="*/ 111160 h 1873250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</a:gdLst>
                                  <a:ahLst/>
                                  <a:cxnLst>
                                    <a:cxn ang="T110">
                                      <a:pos x="T0" y="T1"/>
                                    </a:cxn>
                                    <a:cxn ang="T111">
                                      <a:pos x="T2" y="T3"/>
                                    </a:cxn>
                                    <a:cxn ang="T112">
                                      <a:pos x="T4" y="T5"/>
                                    </a:cxn>
                                    <a:cxn ang="T113">
                                      <a:pos x="T6" y="T7"/>
                                    </a:cxn>
                                    <a:cxn ang="T114">
                                      <a:pos x="T8" y="T9"/>
                                    </a:cxn>
                                    <a:cxn ang="T115">
                                      <a:pos x="T10" y="T11"/>
                                    </a:cxn>
                                    <a:cxn ang="T116">
                                      <a:pos x="T12" y="T13"/>
                                    </a:cxn>
                                    <a:cxn ang="T117">
                                      <a:pos x="T14" y="T15"/>
                                    </a:cxn>
                                    <a:cxn ang="T118">
                                      <a:pos x="T16" y="T17"/>
                                    </a:cxn>
                                    <a:cxn ang="T119">
                                      <a:pos x="T18" y="T19"/>
                                    </a:cxn>
                                    <a:cxn ang="T120">
                                      <a:pos x="T20" y="T21"/>
                                    </a:cxn>
                                    <a:cxn ang="T121">
                                      <a:pos x="T22" y="T23"/>
                                    </a:cxn>
                                    <a:cxn ang="T122">
                                      <a:pos x="T24" y="T25"/>
                                    </a:cxn>
                                    <a:cxn ang="T123">
                                      <a:pos x="T26" y="T27"/>
                                    </a:cxn>
                                    <a:cxn ang="T124">
                                      <a:pos x="T28" y="T29"/>
                                    </a:cxn>
                                    <a:cxn ang="T125">
                                      <a:pos x="T30" y="T31"/>
                                    </a:cxn>
                                    <a:cxn ang="T126">
                                      <a:pos x="T32" y="T33"/>
                                    </a:cxn>
                                    <a:cxn ang="T127">
                                      <a:pos x="T34" y="T35"/>
                                    </a:cxn>
                                    <a:cxn ang="T128">
                                      <a:pos x="T36" y="T37"/>
                                    </a:cxn>
                                    <a:cxn ang="T129">
                                      <a:pos x="T38" y="T39"/>
                                    </a:cxn>
                                    <a:cxn ang="T130">
                                      <a:pos x="T40" y="T41"/>
                                    </a:cxn>
                                    <a:cxn ang="T131">
                                      <a:pos x="T42" y="T43"/>
                                    </a:cxn>
                                    <a:cxn ang="T132">
                                      <a:pos x="T44" y="T45"/>
                                    </a:cxn>
                                    <a:cxn ang="T133">
                                      <a:pos x="T46" y="T47"/>
                                    </a:cxn>
                                    <a:cxn ang="T134">
                                      <a:pos x="T48" y="T49"/>
                                    </a:cxn>
                                    <a:cxn ang="T135">
                                      <a:pos x="T50" y="T51"/>
                                    </a:cxn>
                                    <a:cxn ang="T136">
                                      <a:pos x="T52" y="T53"/>
                                    </a:cxn>
                                    <a:cxn ang="T137">
                                      <a:pos x="T54" y="T55"/>
                                    </a:cxn>
                                    <a:cxn ang="T138">
                                      <a:pos x="T56" y="T57"/>
                                    </a:cxn>
                                    <a:cxn ang="T139">
                                      <a:pos x="T58" y="T59"/>
                                    </a:cxn>
                                    <a:cxn ang="T140">
                                      <a:pos x="T60" y="T61"/>
                                    </a:cxn>
                                    <a:cxn ang="T141">
                                      <a:pos x="T62" y="T63"/>
                                    </a:cxn>
                                    <a:cxn ang="T142">
                                      <a:pos x="T64" y="T65"/>
                                    </a:cxn>
                                    <a:cxn ang="T143">
                                      <a:pos x="T66" y="T67"/>
                                    </a:cxn>
                                    <a:cxn ang="T144">
                                      <a:pos x="T68" y="T69"/>
                                    </a:cxn>
                                    <a:cxn ang="T145">
                                      <a:pos x="T70" y="T71"/>
                                    </a:cxn>
                                    <a:cxn ang="T146">
                                      <a:pos x="T72" y="T73"/>
                                    </a:cxn>
                                    <a:cxn ang="T147">
                                      <a:pos x="T74" y="T75"/>
                                    </a:cxn>
                                    <a:cxn ang="T148">
                                      <a:pos x="T76" y="T77"/>
                                    </a:cxn>
                                    <a:cxn ang="T149">
                                      <a:pos x="T78" y="T79"/>
                                    </a:cxn>
                                    <a:cxn ang="T150">
                                      <a:pos x="T80" y="T81"/>
                                    </a:cxn>
                                    <a:cxn ang="T151">
                                      <a:pos x="T82" y="T83"/>
                                    </a:cxn>
                                    <a:cxn ang="T152">
                                      <a:pos x="T84" y="T85"/>
                                    </a:cxn>
                                    <a:cxn ang="T153">
                                      <a:pos x="T86" y="T87"/>
                                    </a:cxn>
                                    <a:cxn ang="T154">
                                      <a:pos x="T88" y="T89"/>
                                    </a:cxn>
                                    <a:cxn ang="T155">
                                      <a:pos x="T90" y="T91"/>
                                    </a:cxn>
                                    <a:cxn ang="T156">
                                      <a:pos x="T92" y="T93"/>
                                    </a:cxn>
                                    <a:cxn ang="T157">
                                      <a:pos x="T94" y="T95"/>
                                    </a:cxn>
                                    <a:cxn ang="T158">
                                      <a:pos x="T96" y="T97"/>
                                    </a:cxn>
                                    <a:cxn ang="T159">
                                      <a:pos x="T98" y="T99"/>
                                    </a:cxn>
                                    <a:cxn ang="T160">
                                      <a:pos x="T100" y="T101"/>
                                    </a:cxn>
                                    <a:cxn ang="T161">
                                      <a:pos x="T102" y="T103"/>
                                    </a:cxn>
                                    <a:cxn ang="T162">
                                      <a:pos x="T104" y="T105"/>
                                    </a:cxn>
                                    <a:cxn ang="T163">
                                      <a:pos x="T106" y="T107"/>
                                    </a:cxn>
                                    <a:cxn ang="T164">
                                      <a:pos x="T108" y="T109"/>
                                    </a:cxn>
                                  </a:cxnLst>
                                  <a:rect l="0" t="0" r="r" b="b"/>
                                  <a:pathLst>
                                    <a:path w="1993900" h="1873250">
                                      <a:moveTo>
                                        <a:pt x="195263" y="1631950"/>
                                      </a:moveTo>
                                      <a:lnTo>
                                        <a:pt x="1766888" y="1631950"/>
                                      </a:lnTo>
                                      <a:lnTo>
                                        <a:pt x="1766888" y="1663700"/>
                                      </a:lnTo>
                                      <a:lnTo>
                                        <a:pt x="195263" y="1663700"/>
                                      </a:lnTo>
                                      <a:lnTo>
                                        <a:pt x="195263" y="1631950"/>
                                      </a:lnTo>
                                      <a:close/>
                                      <a:moveTo>
                                        <a:pt x="195263" y="1539875"/>
                                      </a:moveTo>
                                      <a:lnTo>
                                        <a:pt x="1766888" y="1539875"/>
                                      </a:lnTo>
                                      <a:lnTo>
                                        <a:pt x="1766888" y="1570038"/>
                                      </a:lnTo>
                                      <a:lnTo>
                                        <a:pt x="195263" y="1570038"/>
                                      </a:lnTo>
                                      <a:lnTo>
                                        <a:pt x="195263" y="1539875"/>
                                      </a:lnTo>
                                      <a:close/>
                                      <a:moveTo>
                                        <a:pt x="1240155" y="603250"/>
                                      </a:moveTo>
                                      <a:lnTo>
                                        <a:pt x="1357056" y="603250"/>
                                      </a:lnTo>
                                      <a:lnTo>
                                        <a:pt x="1357056" y="1188182"/>
                                      </a:lnTo>
                                      <a:lnTo>
                                        <a:pt x="1493838" y="1188182"/>
                                      </a:lnTo>
                                      <a:lnTo>
                                        <a:pt x="1493838" y="1296988"/>
                                      </a:lnTo>
                                      <a:lnTo>
                                        <a:pt x="1071563" y="1296988"/>
                                      </a:lnTo>
                                      <a:lnTo>
                                        <a:pt x="1071563" y="1188182"/>
                                      </a:lnTo>
                                      <a:lnTo>
                                        <a:pt x="1207550" y="1188182"/>
                                      </a:lnTo>
                                      <a:lnTo>
                                        <a:pt x="1207550" y="820068"/>
                                      </a:lnTo>
                                      <a:lnTo>
                                        <a:pt x="1201586" y="822053"/>
                                      </a:lnTo>
                                      <a:lnTo>
                                        <a:pt x="1194826" y="824833"/>
                                      </a:lnTo>
                                      <a:lnTo>
                                        <a:pt x="1180909" y="828407"/>
                                      </a:lnTo>
                                      <a:lnTo>
                                        <a:pt x="1165402" y="831981"/>
                                      </a:lnTo>
                                      <a:lnTo>
                                        <a:pt x="1148304" y="834760"/>
                                      </a:lnTo>
                                      <a:lnTo>
                                        <a:pt x="1130809" y="837143"/>
                                      </a:lnTo>
                                      <a:lnTo>
                                        <a:pt x="1111723" y="838732"/>
                                      </a:lnTo>
                                      <a:lnTo>
                                        <a:pt x="1091842" y="839526"/>
                                      </a:lnTo>
                                      <a:lnTo>
                                        <a:pt x="1071563" y="839923"/>
                                      </a:lnTo>
                                      <a:lnTo>
                                        <a:pt x="1071563" y="738265"/>
                                      </a:lnTo>
                                      <a:lnTo>
                                        <a:pt x="1080311" y="737073"/>
                                      </a:lnTo>
                                      <a:lnTo>
                                        <a:pt x="1089456" y="735882"/>
                                      </a:lnTo>
                                      <a:lnTo>
                                        <a:pt x="1097806" y="734294"/>
                                      </a:lnTo>
                                      <a:lnTo>
                                        <a:pt x="1106156" y="732705"/>
                                      </a:lnTo>
                                      <a:lnTo>
                                        <a:pt x="1114109" y="730720"/>
                                      </a:lnTo>
                                      <a:lnTo>
                                        <a:pt x="1121664" y="728734"/>
                                      </a:lnTo>
                                      <a:lnTo>
                                        <a:pt x="1129218" y="726352"/>
                                      </a:lnTo>
                                      <a:lnTo>
                                        <a:pt x="1136376" y="723969"/>
                                      </a:lnTo>
                                      <a:lnTo>
                                        <a:pt x="1143931" y="720792"/>
                                      </a:lnTo>
                                      <a:lnTo>
                                        <a:pt x="1150690" y="718012"/>
                                      </a:lnTo>
                                      <a:lnTo>
                                        <a:pt x="1156654" y="714438"/>
                                      </a:lnTo>
                                      <a:lnTo>
                                        <a:pt x="1163016" y="711262"/>
                                      </a:lnTo>
                                      <a:lnTo>
                                        <a:pt x="1168981" y="707688"/>
                                      </a:lnTo>
                                      <a:lnTo>
                                        <a:pt x="1174945" y="704114"/>
                                      </a:lnTo>
                                      <a:lnTo>
                                        <a:pt x="1180512" y="699746"/>
                                      </a:lnTo>
                                      <a:lnTo>
                                        <a:pt x="1186079" y="695775"/>
                                      </a:lnTo>
                                      <a:lnTo>
                                        <a:pt x="1191248" y="691407"/>
                                      </a:lnTo>
                                      <a:lnTo>
                                        <a:pt x="1195621" y="686641"/>
                                      </a:lnTo>
                                      <a:lnTo>
                                        <a:pt x="1200393" y="682273"/>
                                      </a:lnTo>
                                      <a:lnTo>
                                        <a:pt x="1204767" y="677111"/>
                                      </a:lnTo>
                                      <a:lnTo>
                                        <a:pt x="1208743" y="671551"/>
                                      </a:lnTo>
                                      <a:lnTo>
                                        <a:pt x="1213117" y="666389"/>
                                      </a:lnTo>
                                      <a:lnTo>
                                        <a:pt x="1216298" y="661227"/>
                                      </a:lnTo>
                                      <a:lnTo>
                                        <a:pt x="1220274" y="655270"/>
                                      </a:lnTo>
                                      <a:lnTo>
                                        <a:pt x="1223057" y="649314"/>
                                      </a:lnTo>
                                      <a:lnTo>
                                        <a:pt x="1226636" y="643357"/>
                                      </a:lnTo>
                                      <a:lnTo>
                                        <a:pt x="1229022" y="637003"/>
                                      </a:lnTo>
                                      <a:lnTo>
                                        <a:pt x="1231407" y="630650"/>
                                      </a:lnTo>
                                      <a:lnTo>
                                        <a:pt x="1234191" y="623899"/>
                                      </a:lnTo>
                                      <a:lnTo>
                                        <a:pt x="1236179" y="617148"/>
                                      </a:lnTo>
                                      <a:lnTo>
                                        <a:pt x="1240155" y="603250"/>
                                      </a:lnTo>
                                      <a:close/>
                                      <a:moveTo>
                                        <a:pt x="763507" y="603250"/>
                                      </a:moveTo>
                                      <a:lnTo>
                                        <a:pt x="880806" y="603250"/>
                                      </a:lnTo>
                                      <a:lnTo>
                                        <a:pt x="880806" y="1188182"/>
                                      </a:lnTo>
                                      <a:lnTo>
                                        <a:pt x="1017588" y="1188182"/>
                                      </a:lnTo>
                                      <a:lnTo>
                                        <a:pt x="1017588" y="1296988"/>
                                      </a:lnTo>
                                      <a:lnTo>
                                        <a:pt x="595313" y="1296988"/>
                                      </a:lnTo>
                                      <a:lnTo>
                                        <a:pt x="595313" y="1188182"/>
                                      </a:lnTo>
                                      <a:lnTo>
                                        <a:pt x="731300" y="1188182"/>
                                      </a:lnTo>
                                      <a:lnTo>
                                        <a:pt x="731300" y="820068"/>
                                      </a:lnTo>
                                      <a:lnTo>
                                        <a:pt x="725336" y="822053"/>
                                      </a:lnTo>
                                      <a:lnTo>
                                        <a:pt x="718576" y="824833"/>
                                      </a:lnTo>
                                      <a:lnTo>
                                        <a:pt x="704659" y="828407"/>
                                      </a:lnTo>
                                      <a:lnTo>
                                        <a:pt x="688754" y="831981"/>
                                      </a:lnTo>
                                      <a:lnTo>
                                        <a:pt x="672054" y="834760"/>
                                      </a:lnTo>
                                      <a:lnTo>
                                        <a:pt x="654161" y="837143"/>
                                      </a:lnTo>
                                      <a:lnTo>
                                        <a:pt x="635473" y="838732"/>
                                      </a:lnTo>
                                      <a:lnTo>
                                        <a:pt x="615592" y="839526"/>
                                      </a:lnTo>
                                      <a:lnTo>
                                        <a:pt x="595313" y="839923"/>
                                      </a:lnTo>
                                      <a:lnTo>
                                        <a:pt x="595313" y="738265"/>
                                      </a:lnTo>
                                      <a:lnTo>
                                        <a:pt x="604061" y="737073"/>
                                      </a:lnTo>
                                      <a:lnTo>
                                        <a:pt x="612809" y="735882"/>
                                      </a:lnTo>
                                      <a:lnTo>
                                        <a:pt x="621159" y="734294"/>
                                      </a:lnTo>
                                      <a:lnTo>
                                        <a:pt x="629906" y="732705"/>
                                      </a:lnTo>
                                      <a:lnTo>
                                        <a:pt x="637859" y="730720"/>
                                      </a:lnTo>
                                      <a:lnTo>
                                        <a:pt x="645414" y="728734"/>
                                      </a:lnTo>
                                      <a:lnTo>
                                        <a:pt x="652968" y="726352"/>
                                      </a:lnTo>
                                      <a:lnTo>
                                        <a:pt x="660126" y="723969"/>
                                      </a:lnTo>
                                      <a:lnTo>
                                        <a:pt x="667283" y="720792"/>
                                      </a:lnTo>
                                      <a:lnTo>
                                        <a:pt x="674042" y="718012"/>
                                      </a:lnTo>
                                      <a:lnTo>
                                        <a:pt x="680404" y="714438"/>
                                      </a:lnTo>
                                      <a:lnTo>
                                        <a:pt x="686766" y="711262"/>
                                      </a:lnTo>
                                      <a:lnTo>
                                        <a:pt x="692731" y="707688"/>
                                      </a:lnTo>
                                      <a:lnTo>
                                        <a:pt x="698695" y="704114"/>
                                      </a:lnTo>
                                      <a:lnTo>
                                        <a:pt x="704262" y="699746"/>
                                      </a:lnTo>
                                      <a:lnTo>
                                        <a:pt x="709431" y="695775"/>
                                      </a:lnTo>
                                      <a:lnTo>
                                        <a:pt x="714600" y="691407"/>
                                      </a:lnTo>
                                      <a:lnTo>
                                        <a:pt x="719371" y="686641"/>
                                      </a:lnTo>
                                      <a:lnTo>
                                        <a:pt x="724143" y="682273"/>
                                      </a:lnTo>
                                      <a:lnTo>
                                        <a:pt x="728119" y="677111"/>
                                      </a:lnTo>
                                      <a:lnTo>
                                        <a:pt x="732493" y="671551"/>
                                      </a:lnTo>
                                      <a:lnTo>
                                        <a:pt x="736469" y="666389"/>
                                      </a:lnTo>
                                      <a:lnTo>
                                        <a:pt x="740048" y="661227"/>
                                      </a:lnTo>
                                      <a:lnTo>
                                        <a:pt x="744024" y="655270"/>
                                      </a:lnTo>
                                      <a:lnTo>
                                        <a:pt x="746807" y="649314"/>
                                      </a:lnTo>
                                      <a:lnTo>
                                        <a:pt x="749988" y="643357"/>
                                      </a:lnTo>
                                      <a:lnTo>
                                        <a:pt x="752772" y="637003"/>
                                      </a:lnTo>
                                      <a:lnTo>
                                        <a:pt x="755157" y="630650"/>
                                      </a:lnTo>
                                      <a:lnTo>
                                        <a:pt x="757941" y="623899"/>
                                      </a:lnTo>
                                      <a:lnTo>
                                        <a:pt x="759929" y="617148"/>
                                      </a:lnTo>
                                      <a:lnTo>
                                        <a:pt x="763507" y="603250"/>
                                      </a:lnTo>
                                      <a:close/>
                                      <a:moveTo>
                                        <a:pt x="252860" y="274637"/>
                                      </a:moveTo>
                                      <a:lnTo>
                                        <a:pt x="243333" y="275431"/>
                                      </a:lnTo>
                                      <a:lnTo>
                                        <a:pt x="233806" y="276622"/>
                                      </a:lnTo>
                                      <a:lnTo>
                                        <a:pt x="224676" y="279003"/>
                                      </a:lnTo>
                                      <a:lnTo>
                                        <a:pt x="216340" y="282178"/>
                                      </a:lnTo>
                                      <a:lnTo>
                                        <a:pt x="207607" y="286147"/>
                                      </a:lnTo>
                                      <a:lnTo>
                                        <a:pt x="199668" y="290909"/>
                                      </a:lnTo>
                                      <a:lnTo>
                                        <a:pt x="192523" y="296465"/>
                                      </a:lnTo>
                                      <a:lnTo>
                                        <a:pt x="185774" y="302815"/>
                                      </a:lnTo>
                                      <a:lnTo>
                                        <a:pt x="179820" y="309562"/>
                                      </a:lnTo>
                                      <a:lnTo>
                                        <a:pt x="174263" y="316706"/>
                                      </a:lnTo>
                                      <a:lnTo>
                                        <a:pt x="169499" y="324644"/>
                                      </a:lnTo>
                                      <a:lnTo>
                                        <a:pt x="165530" y="332581"/>
                                      </a:lnTo>
                                      <a:lnTo>
                                        <a:pt x="162354" y="341312"/>
                                      </a:lnTo>
                                      <a:lnTo>
                                        <a:pt x="159972" y="350837"/>
                                      </a:lnTo>
                                      <a:lnTo>
                                        <a:pt x="158385" y="359965"/>
                                      </a:lnTo>
                                      <a:lnTo>
                                        <a:pt x="157988" y="369490"/>
                                      </a:lnTo>
                                      <a:lnTo>
                                        <a:pt x="157988" y="1619647"/>
                                      </a:lnTo>
                                      <a:lnTo>
                                        <a:pt x="158385" y="1629569"/>
                                      </a:lnTo>
                                      <a:lnTo>
                                        <a:pt x="159972" y="1639094"/>
                                      </a:lnTo>
                                      <a:lnTo>
                                        <a:pt x="162354" y="1647825"/>
                                      </a:lnTo>
                                      <a:lnTo>
                                        <a:pt x="165530" y="1656953"/>
                                      </a:lnTo>
                                      <a:lnTo>
                                        <a:pt x="169499" y="1665288"/>
                                      </a:lnTo>
                                      <a:lnTo>
                                        <a:pt x="174263" y="1672828"/>
                                      </a:lnTo>
                                      <a:lnTo>
                                        <a:pt x="179820" y="1679972"/>
                                      </a:lnTo>
                                      <a:lnTo>
                                        <a:pt x="185774" y="1686719"/>
                                      </a:lnTo>
                                      <a:lnTo>
                                        <a:pt x="192523" y="1693069"/>
                                      </a:lnTo>
                                      <a:lnTo>
                                        <a:pt x="199668" y="1698625"/>
                                      </a:lnTo>
                                      <a:lnTo>
                                        <a:pt x="207607" y="1702991"/>
                                      </a:lnTo>
                                      <a:lnTo>
                                        <a:pt x="216340" y="1707356"/>
                                      </a:lnTo>
                                      <a:lnTo>
                                        <a:pt x="224676" y="1710531"/>
                                      </a:lnTo>
                                      <a:lnTo>
                                        <a:pt x="233806" y="1712913"/>
                                      </a:lnTo>
                                      <a:lnTo>
                                        <a:pt x="243333" y="1714103"/>
                                      </a:lnTo>
                                      <a:lnTo>
                                        <a:pt x="252860" y="1714897"/>
                                      </a:lnTo>
                                      <a:lnTo>
                                        <a:pt x="1741040" y="1714897"/>
                                      </a:lnTo>
                                      <a:lnTo>
                                        <a:pt x="1750567" y="1714103"/>
                                      </a:lnTo>
                                      <a:lnTo>
                                        <a:pt x="1759697" y="1712913"/>
                                      </a:lnTo>
                                      <a:lnTo>
                                        <a:pt x="1769224" y="1710531"/>
                                      </a:lnTo>
                                      <a:lnTo>
                                        <a:pt x="1777560" y="1707356"/>
                                      </a:lnTo>
                                      <a:lnTo>
                                        <a:pt x="1785896" y="1702991"/>
                                      </a:lnTo>
                                      <a:lnTo>
                                        <a:pt x="1794232" y="1698625"/>
                                      </a:lnTo>
                                      <a:lnTo>
                                        <a:pt x="1801377" y="1693069"/>
                                      </a:lnTo>
                                      <a:lnTo>
                                        <a:pt x="1808126" y="1686719"/>
                                      </a:lnTo>
                                      <a:lnTo>
                                        <a:pt x="1813683" y="1679972"/>
                                      </a:lnTo>
                                      <a:lnTo>
                                        <a:pt x="1819240" y="1672828"/>
                                      </a:lnTo>
                                      <a:lnTo>
                                        <a:pt x="1824401" y="1665288"/>
                                      </a:lnTo>
                                      <a:lnTo>
                                        <a:pt x="1828370" y="1656953"/>
                                      </a:lnTo>
                                      <a:lnTo>
                                        <a:pt x="1831546" y="1647825"/>
                                      </a:lnTo>
                                      <a:lnTo>
                                        <a:pt x="1833531" y="1639094"/>
                                      </a:lnTo>
                                      <a:lnTo>
                                        <a:pt x="1835516" y="1629569"/>
                                      </a:lnTo>
                                      <a:lnTo>
                                        <a:pt x="1835912" y="1619647"/>
                                      </a:lnTo>
                                      <a:lnTo>
                                        <a:pt x="1835912" y="369490"/>
                                      </a:lnTo>
                                      <a:lnTo>
                                        <a:pt x="1835516" y="359965"/>
                                      </a:lnTo>
                                      <a:lnTo>
                                        <a:pt x="1833531" y="350837"/>
                                      </a:lnTo>
                                      <a:lnTo>
                                        <a:pt x="1831546" y="341312"/>
                                      </a:lnTo>
                                      <a:lnTo>
                                        <a:pt x="1828370" y="332581"/>
                                      </a:lnTo>
                                      <a:lnTo>
                                        <a:pt x="1824401" y="324644"/>
                                      </a:lnTo>
                                      <a:lnTo>
                                        <a:pt x="1819240" y="316706"/>
                                      </a:lnTo>
                                      <a:lnTo>
                                        <a:pt x="1813683" y="309562"/>
                                      </a:lnTo>
                                      <a:lnTo>
                                        <a:pt x="1808126" y="302815"/>
                                      </a:lnTo>
                                      <a:lnTo>
                                        <a:pt x="1801377" y="296465"/>
                                      </a:lnTo>
                                      <a:lnTo>
                                        <a:pt x="1794232" y="290909"/>
                                      </a:lnTo>
                                      <a:lnTo>
                                        <a:pt x="1785896" y="286147"/>
                                      </a:lnTo>
                                      <a:lnTo>
                                        <a:pt x="1777560" y="282178"/>
                                      </a:lnTo>
                                      <a:lnTo>
                                        <a:pt x="1769224" y="279003"/>
                                      </a:lnTo>
                                      <a:lnTo>
                                        <a:pt x="1759697" y="276622"/>
                                      </a:lnTo>
                                      <a:lnTo>
                                        <a:pt x="1750567" y="275431"/>
                                      </a:lnTo>
                                      <a:lnTo>
                                        <a:pt x="1741040" y="274637"/>
                                      </a:lnTo>
                                      <a:lnTo>
                                        <a:pt x="1613221" y="274637"/>
                                      </a:lnTo>
                                      <a:lnTo>
                                        <a:pt x="1613221" y="338931"/>
                                      </a:lnTo>
                                      <a:lnTo>
                                        <a:pt x="1366316" y="338931"/>
                                      </a:lnTo>
                                      <a:lnTo>
                                        <a:pt x="1366316" y="274637"/>
                                      </a:lnTo>
                                      <a:lnTo>
                                        <a:pt x="596622" y="274637"/>
                                      </a:lnTo>
                                      <a:lnTo>
                                        <a:pt x="596622" y="338931"/>
                                      </a:lnTo>
                                      <a:lnTo>
                                        <a:pt x="349717" y="338931"/>
                                      </a:lnTo>
                                      <a:lnTo>
                                        <a:pt x="349717" y="274637"/>
                                      </a:lnTo>
                                      <a:lnTo>
                                        <a:pt x="252860" y="274637"/>
                                      </a:lnTo>
                                      <a:close/>
                                      <a:moveTo>
                                        <a:pt x="442207" y="0"/>
                                      </a:moveTo>
                                      <a:lnTo>
                                        <a:pt x="565660" y="0"/>
                                      </a:lnTo>
                                      <a:lnTo>
                                        <a:pt x="565660" y="116284"/>
                                      </a:lnTo>
                                      <a:lnTo>
                                        <a:pt x="1397278" y="116284"/>
                                      </a:lnTo>
                                      <a:lnTo>
                                        <a:pt x="1397278" y="215503"/>
                                      </a:lnTo>
                                      <a:lnTo>
                                        <a:pt x="1397278" y="307975"/>
                                      </a:lnTo>
                                      <a:lnTo>
                                        <a:pt x="1461188" y="307975"/>
                                      </a:lnTo>
                                      <a:lnTo>
                                        <a:pt x="1461188" y="0"/>
                                      </a:lnTo>
                                      <a:lnTo>
                                        <a:pt x="1551296" y="0"/>
                                      </a:lnTo>
                                      <a:lnTo>
                                        <a:pt x="1551296" y="116284"/>
                                      </a:lnTo>
                                      <a:lnTo>
                                        <a:pt x="1741040" y="116284"/>
                                      </a:lnTo>
                                      <a:lnTo>
                                        <a:pt x="1754140" y="116681"/>
                                      </a:lnTo>
                                      <a:lnTo>
                                        <a:pt x="1766446" y="117475"/>
                                      </a:lnTo>
                                      <a:lnTo>
                                        <a:pt x="1779148" y="119062"/>
                                      </a:lnTo>
                                      <a:lnTo>
                                        <a:pt x="1791851" y="121840"/>
                                      </a:lnTo>
                                      <a:lnTo>
                                        <a:pt x="1804156" y="124222"/>
                                      </a:lnTo>
                                      <a:lnTo>
                                        <a:pt x="1816065" y="127794"/>
                                      </a:lnTo>
                                      <a:lnTo>
                                        <a:pt x="1827973" y="131762"/>
                                      </a:lnTo>
                                      <a:lnTo>
                                        <a:pt x="1839088" y="136525"/>
                                      </a:lnTo>
                                      <a:lnTo>
                                        <a:pt x="1850600" y="141684"/>
                                      </a:lnTo>
                                      <a:lnTo>
                                        <a:pt x="1861318" y="147240"/>
                                      </a:lnTo>
                                      <a:lnTo>
                                        <a:pt x="1872035" y="152797"/>
                                      </a:lnTo>
                                      <a:lnTo>
                                        <a:pt x="1882356" y="159544"/>
                                      </a:lnTo>
                                      <a:lnTo>
                                        <a:pt x="1892280" y="167084"/>
                                      </a:lnTo>
                                      <a:lnTo>
                                        <a:pt x="1901807" y="174228"/>
                                      </a:lnTo>
                                      <a:lnTo>
                                        <a:pt x="1911334" y="182165"/>
                                      </a:lnTo>
                                      <a:lnTo>
                                        <a:pt x="1919670" y="190500"/>
                                      </a:lnTo>
                                      <a:lnTo>
                                        <a:pt x="1928006" y="199231"/>
                                      </a:lnTo>
                                      <a:lnTo>
                                        <a:pt x="1935945" y="208756"/>
                                      </a:lnTo>
                                      <a:lnTo>
                                        <a:pt x="1943884" y="218281"/>
                                      </a:lnTo>
                                      <a:lnTo>
                                        <a:pt x="1951029" y="228203"/>
                                      </a:lnTo>
                                      <a:lnTo>
                                        <a:pt x="1957380" y="238125"/>
                                      </a:lnTo>
                                      <a:lnTo>
                                        <a:pt x="1963732" y="249237"/>
                                      </a:lnTo>
                                      <a:lnTo>
                                        <a:pt x="1968892" y="259953"/>
                                      </a:lnTo>
                                      <a:lnTo>
                                        <a:pt x="1974052" y="271065"/>
                                      </a:lnTo>
                                      <a:lnTo>
                                        <a:pt x="1978816" y="282575"/>
                                      </a:lnTo>
                                      <a:lnTo>
                                        <a:pt x="1982389" y="294084"/>
                                      </a:lnTo>
                                      <a:lnTo>
                                        <a:pt x="1985961" y="306387"/>
                                      </a:lnTo>
                                      <a:lnTo>
                                        <a:pt x="1988740" y="318690"/>
                                      </a:lnTo>
                                      <a:lnTo>
                                        <a:pt x="1991122" y="330994"/>
                                      </a:lnTo>
                                      <a:lnTo>
                                        <a:pt x="1992709" y="344090"/>
                                      </a:lnTo>
                                      <a:lnTo>
                                        <a:pt x="1993503" y="356790"/>
                                      </a:lnTo>
                                      <a:lnTo>
                                        <a:pt x="1993900" y="369490"/>
                                      </a:lnTo>
                                      <a:lnTo>
                                        <a:pt x="1993900" y="1619647"/>
                                      </a:lnTo>
                                      <a:lnTo>
                                        <a:pt x="1993503" y="1632744"/>
                                      </a:lnTo>
                                      <a:lnTo>
                                        <a:pt x="1992709" y="1645841"/>
                                      </a:lnTo>
                                      <a:lnTo>
                                        <a:pt x="1991122" y="1658541"/>
                                      </a:lnTo>
                                      <a:lnTo>
                                        <a:pt x="1988740" y="1670844"/>
                                      </a:lnTo>
                                      <a:lnTo>
                                        <a:pt x="1985961" y="1682750"/>
                                      </a:lnTo>
                                      <a:lnTo>
                                        <a:pt x="1982389" y="1695053"/>
                                      </a:lnTo>
                                      <a:lnTo>
                                        <a:pt x="1978816" y="1706960"/>
                                      </a:lnTo>
                                      <a:lnTo>
                                        <a:pt x="1974052" y="1718469"/>
                                      </a:lnTo>
                                      <a:lnTo>
                                        <a:pt x="1968892" y="1729581"/>
                                      </a:lnTo>
                                      <a:lnTo>
                                        <a:pt x="1963732" y="1740694"/>
                                      </a:lnTo>
                                      <a:lnTo>
                                        <a:pt x="1957380" y="1751410"/>
                                      </a:lnTo>
                                      <a:lnTo>
                                        <a:pt x="1951029" y="1761331"/>
                                      </a:lnTo>
                                      <a:lnTo>
                                        <a:pt x="1943884" y="1771650"/>
                                      </a:lnTo>
                                      <a:lnTo>
                                        <a:pt x="1935945" y="1780778"/>
                                      </a:lnTo>
                                      <a:lnTo>
                                        <a:pt x="1928006" y="1789906"/>
                                      </a:lnTo>
                                      <a:lnTo>
                                        <a:pt x="1919670" y="1799035"/>
                                      </a:lnTo>
                                      <a:lnTo>
                                        <a:pt x="1911334" y="1807369"/>
                                      </a:lnTo>
                                      <a:lnTo>
                                        <a:pt x="1901807" y="1815306"/>
                                      </a:lnTo>
                                      <a:lnTo>
                                        <a:pt x="1892280" y="1822847"/>
                                      </a:lnTo>
                                      <a:lnTo>
                                        <a:pt x="1882356" y="1829594"/>
                                      </a:lnTo>
                                      <a:lnTo>
                                        <a:pt x="1872035" y="1836341"/>
                                      </a:lnTo>
                                      <a:lnTo>
                                        <a:pt x="1861318" y="1842294"/>
                                      </a:lnTo>
                                      <a:lnTo>
                                        <a:pt x="1850600" y="1848247"/>
                                      </a:lnTo>
                                      <a:lnTo>
                                        <a:pt x="1839088" y="1853406"/>
                                      </a:lnTo>
                                      <a:lnTo>
                                        <a:pt x="1827973" y="1857375"/>
                                      </a:lnTo>
                                      <a:lnTo>
                                        <a:pt x="1816065" y="1861741"/>
                                      </a:lnTo>
                                      <a:lnTo>
                                        <a:pt x="1804156" y="1864916"/>
                                      </a:lnTo>
                                      <a:lnTo>
                                        <a:pt x="1791851" y="1868091"/>
                                      </a:lnTo>
                                      <a:lnTo>
                                        <a:pt x="1779148" y="1870075"/>
                                      </a:lnTo>
                                      <a:lnTo>
                                        <a:pt x="1766446" y="1871663"/>
                                      </a:lnTo>
                                      <a:lnTo>
                                        <a:pt x="1754140" y="1872456"/>
                                      </a:lnTo>
                                      <a:lnTo>
                                        <a:pt x="1741040" y="1873250"/>
                                      </a:lnTo>
                                      <a:lnTo>
                                        <a:pt x="252860" y="1873250"/>
                                      </a:lnTo>
                                      <a:lnTo>
                                        <a:pt x="239760" y="1872456"/>
                                      </a:lnTo>
                                      <a:lnTo>
                                        <a:pt x="227058" y="1871663"/>
                                      </a:lnTo>
                                      <a:lnTo>
                                        <a:pt x="214355" y="1870075"/>
                                      </a:lnTo>
                                      <a:lnTo>
                                        <a:pt x="201653" y="1868091"/>
                                      </a:lnTo>
                                      <a:lnTo>
                                        <a:pt x="189744" y="1864916"/>
                                      </a:lnTo>
                                      <a:lnTo>
                                        <a:pt x="177835" y="1861741"/>
                                      </a:lnTo>
                                      <a:lnTo>
                                        <a:pt x="165927" y="1857375"/>
                                      </a:lnTo>
                                      <a:lnTo>
                                        <a:pt x="154018" y="1853406"/>
                                      </a:lnTo>
                                      <a:lnTo>
                                        <a:pt x="143300" y="1848247"/>
                                      </a:lnTo>
                                      <a:lnTo>
                                        <a:pt x="132186" y="1842294"/>
                                      </a:lnTo>
                                      <a:lnTo>
                                        <a:pt x="121865" y="1836341"/>
                                      </a:lnTo>
                                      <a:lnTo>
                                        <a:pt x="111147" y="1829594"/>
                                      </a:lnTo>
                                      <a:lnTo>
                                        <a:pt x="101620" y="1822847"/>
                                      </a:lnTo>
                                      <a:lnTo>
                                        <a:pt x="91696" y="1815306"/>
                                      </a:lnTo>
                                      <a:lnTo>
                                        <a:pt x="82566" y="1807369"/>
                                      </a:lnTo>
                                      <a:lnTo>
                                        <a:pt x="74230" y="1799035"/>
                                      </a:lnTo>
                                      <a:lnTo>
                                        <a:pt x="65497" y="1789906"/>
                                      </a:lnTo>
                                      <a:lnTo>
                                        <a:pt x="57558" y="1780778"/>
                                      </a:lnTo>
                                      <a:lnTo>
                                        <a:pt x="50016" y="1771650"/>
                                      </a:lnTo>
                                      <a:lnTo>
                                        <a:pt x="42871" y="1761331"/>
                                      </a:lnTo>
                                      <a:lnTo>
                                        <a:pt x="36520" y="1751410"/>
                                      </a:lnTo>
                                      <a:lnTo>
                                        <a:pt x="30168" y="1740694"/>
                                      </a:lnTo>
                                      <a:lnTo>
                                        <a:pt x="24611" y="1729581"/>
                                      </a:lnTo>
                                      <a:lnTo>
                                        <a:pt x="19848" y="1718469"/>
                                      </a:lnTo>
                                      <a:lnTo>
                                        <a:pt x="15084" y="1706960"/>
                                      </a:lnTo>
                                      <a:lnTo>
                                        <a:pt x="11115" y="1695053"/>
                                      </a:lnTo>
                                      <a:lnTo>
                                        <a:pt x="7939" y="1682750"/>
                                      </a:lnTo>
                                      <a:lnTo>
                                        <a:pt x="4763" y="1670844"/>
                                      </a:lnTo>
                                      <a:lnTo>
                                        <a:pt x="2779" y="1658541"/>
                                      </a:lnTo>
                                      <a:lnTo>
                                        <a:pt x="1191" y="1645841"/>
                                      </a:lnTo>
                                      <a:lnTo>
                                        <a:pt x="0" y="1632744"/>
                                      </a:lnTo>
                                      <a:lnTo>
                                        <a:pt x="0" y="1619647"/>
                                      </a:lnTo>
                                      <a:lnTo>
                                        <a:pt x="0" y="369490"/>
                                      </a:lnTo>
                                      <a:lnTo>
                                        <a:pt x="0" y="356790"/>
                                      </a:lnTo>
                                      <a:lnTo>
                                        <a:pt x="1191" y="344090"/>
                                      </a:lnTo>
                                      <a:lnTo>
                                        <a:pt x="2779" y="330994"/>
                                      </a:lnTo>
                                      <a:lnTo>
                                        <a:pt x="4763" y="318690"/>
                                      </a:lnTo>
                                      <a:lnTo>
                                        <a:pt x="7939" y="306387"/>
                                      </a:lnTo>
                                      <a:lnTo>
                                        <a:pt x="11115" y="294084"/>
                                      </a:lnTo>
                                      <a:lnTo>
                                        <a:pt x="15084" y="282575"/>
                                      </a:lnTo>
                                      <a:lnTo>
                                        <a:pt x="19848" y="271065"/>
                                      </a:lnTo>
                                      <a:lnTo>
                                        <a:pt x="24611" y="259953"/>
                                      </a:lnTo>
                                      <a:lnTo>
                                        <a:pt x="30168" y="249237"/>
                                      </a:lnTo>
                                      <a:lnTo>
                                        <a:pt x="36520" y="238125"/>
                                      </a:lnTo>
                                      <a:lnTo>
                                        <a:pt x="42871" y="228203"/>
                                      </a:lnTo>
                                      <a:lnTo>
                                        <a:pt x="50016" y="218281"/>
                                      </a:lnTo>
                                      <a:lnTo>
                                        <a:pt x="57558" y="208756"/>
                                      </a:lnTo>
                                      <a:lnTo>
                                        <a:pt x="65497" y="199231"/>
                                      </a:lnTo>
                                      <a:lnTo>
                                        <a:pt x="74230" y="190500"/>
                                      </a:lnTo>
                                      <a:lnTo>
                                        <a:pt x="82566" y="182165"/>
                                      </a:lnTo>
                                      <a:lnTo>
                                        <a:pt x="91696" y="174228"/>
                                      </a:lnTo>
                                      <a:lnTo>
                                        <a:pt x="101620" y="167084"/>
                                      </a:lnTo>
                                      <a:lnTo>
                                        <a:pt x="111147" y="159544"/>
                                      </a:lnTo>
                                      <a:lnTo>
                                        <a:pt x="121865" y="152797"/>
                                      </a:lnTo>
                                      <a:lnTo>
                                        <a:pt x="132186" y="147240"/>
                                      </a:lnTo>
                                      <a:lnTo>
                                        <a:pt x="143300" y="141684"/>
                                      </a:lnTo>
                                      <a:lnTo>
                                        <a:pt x="154018" y="136525"/>
                                      </a:lnTo>
                                      <a:lnTo>
                                        <a:pt x="165927" y="131762"/>
                                      </a:lnTo>
                                      <a:lnTo>
                                        <a:pt x="177835" y="127794"/>
                                      </a:lnTo>
                                      <a:lnTo>
                                        <a:pt x="189744" y="124222"/>
                                      </a:lnTo>
                                      <a:lnTo>
                                        <a:pt x="201653" y="121840"/>
                                      </a:lnTo>
                                      <a:lnTo>
                                        <a:pt x="214355" y="119062"/>
                                      </a:lnTo>
                                      <a:lnTo>
                                        <a:pt x="227058" y="117475"/>
                                      </a:lnTo>
                                      <a:lnTo>
                                        <a:pt x="239760" y="116681"/>
                                      </a:lnTo>
                                      <a:lnTo>
                                        <a:pt x="252860" y="116284"/>
                                      </a:lnTo>
                                      <a:lnTo>
                                        <a:pt x="380679" y="116284"/>
                                      </a:lnTo>
                                      <a:lnTo>
                                        <a:pt x="380679" y="215503"/>
                                      </a:lnTo>
                                      <a:lnTo>
                                        <a:pt x="380679" y="307975"/>
                                      </a:lnTo>
                                      <a:lnTo>
                                        <a:pt x="442207" y="307975"/>
                                      </a:lnTo>
                                      <a:lnTo>
                                        <a:pt x="4422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bodyPr anchor="ctr"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contourClr>
                                    <a:srgbClr val="FFFFFF"/>
                                  </a:contourClr>
                                </a:sp3d>
                              </wps:bodyPr>
                            </wps:wsp>
                            <wps:wsp>
                              <wps:cNvPr id="127" name="KSO_Shape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193241" y="733425"/>
                                  <a:ext cx="107949" cy="191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9792" h="955625">
                                      <a:moveTo>
                                        <a:pt x="279896" y="194422"/>
                                      </a:moveTo>
                                      <a:cubicBezTo>
                                        <a:pt x="168660" y="194422"/>
                                        <a:pt x="78485" y="284596"/>
                                        <a:pt x="78485" y="395833"/>
                                      </a:cubicBezTo>
                                      <a:cubicBezTo>
                                        <a:pt x="78485" y="507069"/>
                                        <a:pt x="168660" y="597244"/>
                                        <a:pt x="279896" y="597244"/>
                                      </a:cubicBezTo>
                                      <a:cubicBezTo>
                                        <a:pt x="391133" y="597244"/>
                                        <a:pt x="481307" y="507069"/>
                                        <a:pt x="481307" y="395833"/>
                                      </a:cubicBezTo>
                                      <a:cubicBezTo>
                                        <a:pt x="481307" y="284596"/>
                                        <a:pt x="391133" y="194422"/>
                                        <a:pt x="279896" y="194422"/>
                                      </a:cubicBezTo>
                                      <a:close/>
                                      <a:moveTo>
                                        <a:pt x="279896" y="0"/>
                                      </a:moveTo>
                                      <a:cubicBezTo>
                                        <a:pt x="381198" y="-1"/>
                                        <a:pt x="482501" y="38646"/>
                                        <a:pt x="559792" y="115937"/>
                                      </a:cubicBezTo>
                                      <a:cubicBezTo>
                                        <a:pt x="714375" y="270519"/>
                                        <a:pt x="714375" y="521146"/>
                                        <a:pt x="559792" y="675729"/>
                                      </a:cubicBezTo>
                                      <a:lnTo>
                                        <a:pt x="279896" y="955625"/>
                                      </a:lnTo>
                                      <a:lnTo>
                                        <a:pt x="0" y="675729"/>
                                      </a:lnTo>
                                      <a:cubicBezTo>
                                        <a:pt x="-154583" y="521146"/>
                                        <a:pt x="-154583" y="270519"/>
                                        <a:pt x="0" y="115937"/>
                                      </a:cubicBezTo>
                                      <a:cubicBezTo>
                                        <a:pt x="77291" y="38646"/>
                                        <a:pt x="178594" y="-1"/>
                                        <a:pt x="2798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lIns="91440" tIns="45720" rIns="91440" bIns="293927" anchor="ctr"/>
                            </wps:wsp>
                            <wps:wsp>
                              <wps:cNvPr id="559" name="KSO_Shape"/>
                              <wps:cNvSpPr/>
                              <wps:spPr bwMode="auto">
                                <a:xfrm>
                                  <a:off x="174191" y="1333500"/>
                                  <a:ext cx="143510" cy="143510"/>
                                </a:xfrm>
                                <a:custGeom>
                                  <a:avLst/>
                                  <a:gdLst>
                                    <a:gd name="T0" fmla="*/ 2147483646 w 5581"/>
                                    <a:gd name="T1" fmla="*/ 2147483646 h 5581"/>
                                    <a:gd name="T2" fmla="*/ 2147483646 w 5581"/>
                                    <a:gd name="T3" fmla="*/ 2147483646 h 5581"/>
                                    <a:gd name="T4" fmla="*/ 2147483646 w 5581"/>
                                    <a:gd name="T5" fmla="*/ 2147483646 h 5581"/>
                                    <a:gd name="T6" fmla="*/ 2147483646 w 5581"/>
                                    <a:gd name="T7" fmla="*/ 2147483646 h 5581"/>
                                    <a:gd name="T8" fmla="*/ 2147483646 w 5581"/>
                                    <a:gd name="T9" fmla="*/ 2147483646 h 5581"/>
                                    <a:gd name="T10" fmla="*/ 2147483646 w 5581"/>
                                    <a:gd name="T11" fmla="*/ 2147483646 h 5581"/>
                                    <a:gd name="T12" fmla="*/ 2147483646 w 5581"/>
                                    <a:gd name="T13" fmla="*/ 2147483646 h 5581"/>
                                    <a:gd name="T14" fmla="*/ 2147483646 w 5581"/>
                                    <a:gd name="T15" fmla="*/ 2147483646 h 5581"/>
                                    <a:gd name="T16" fmla="*/ 2147483646 w 5581"/>
                                    <a:gd name="T17" fmla="*/ 2147483646 h 5581"/>
                                    <a:gd name="T18" fmla="*/ 2147483646 w 5581"/>
                                    <a:gd name="T19" fmla="*/ 2147483646 h 5581"/>
                                    <a:gd name="T20" fmla="*/ 2147483646 w 5581"/>
                                    <a:gd name="T21" fmla="*/ 2147483646 h 5581"/>
                                    <a:gd name="T22" fmla="*/ 2147483646 w 5581"/>
                                    <a:gd name="T23" fmla="*/ 2147483646 h 5581"/>
                                    <a:gd name="T24" fmla="*/ 2147483646 w 5581"/>
                                    <a:gd name="T25" fmla="*/ 2147483646 h 5581"/>
                                    <a:gd name="T26" fmla="*/ 2147483646 w 5581"/>
                                    <a:gd name="T27" fmla="*/ 2147483646 h 5581"/>
                                    <a:gd name="T28" fmla="*/ 2147483646 w 5581"/>
                                    <a:gd name="T29" fmla="*/ 2147483646 h 5581"/>
                                    <a:gd name="T30" fmla="*/ 2147483646 w 5581"/>
                                    <a:gd name="T31" fmla="*/ 2147483646 h 5581"/>
                                    <a:gd name="T32" fmla="*/ 2147483646 w 5581"/>
                                    <a:gd name="T33" fmla="*/ 2147483646 h 5581"/>
                                    <a:gd name="T34" fmla="*/ 2147483646 w 5581"/>
                                    <a:gd name="T35" fmla="*/ 2147483646 h 5581"/>
                                    <a:gd name="T36" fmla="*/ 2147483646 w 5581"/>
                                    <a:gd name="T37" fmla="*/ 2147483646 h 5581"/>
                                    <a:gd name="T38" fmla="*/ 2147483646 w 5581"/>
                                    <a:gd name="T39" fmla="*/ 1352106945 h 5581"/>
                                    <a:gd name="T40" fmla="*/ 2147483646 w 5581"/>
                                    <a:gd name="T41" fmla="*/ 39730224 h 5581"/>
                                    <a:gd name="T42" fmla="*/ 2147483646 w 5581"/>
                                    <a:gd name="T43" fmla="*/ 2147483646 h 5581"/>
                                    <a:gd name="T44" fmla="*/ 2147483646 w 5581"/>
                                    <a:gd name="T45" fmla="*/ 2147483646 h 5581"/>
                                    <a:gd name="T46" fmla="*/ 2147483646 w 5581"/>
                                    <a:gd name="T47" fmla="*/ 2147483646 h 5581"/>
                                    <a:gd name="T48" fmla="*/ 596534997 w 5581"/>
                                    <a:gd name="T49" fmla="*/ 2147483646 h 5581"/>
                                    <a:gd name="T50" fmla="*/ 39730224 w 5581"/>
                                    <a:gd name="T51" fmla="*/ 2147483646 h 5581"/>
                                    <a:gd name="T52" fmla="*/ 2147483646 w 5581"/>
                                    <a:gd name="T53" fmla="*/ 2147483646 h 5581"/>
                                    <a:gd name="T54" fmla="*/ 2147483646 w 5581"/>
                                    <a:gd name="T55" fmla="*/ 2147483646 h 5581"/>
                                    <a:gd name="T56" fmla="*/ 2147483646 w 5581"/>
                                    <a:gd name="T57" fmla="*/ 2147483646 h 5581"/>
                                    <a:gd name="T58" fmla="*/ 2147483646 w 5581"/>
                                    <a:gd name="T59" fmla="*/ 2147483646 h 5581"/>
                                    <a:gd name="T60" fmla="*/ 2147483646 w 5581"/>
                                    <a:gd name="T61" fmla="*/ 2147483646 h 5581"/>
                                    <a:gd name="T62" fmla="*/ 2147483646 w 5581"/>
                                    <a:gd name="T63" fmla="*/ 2147483646 h 5581"/>
                                    <a:gd name="T64" fmla="*/ 2147483646 w 5581"/>
                                    <a:gd name="T65" fmla="*/ 2147483646 h 5581"/>
                                    <a:gd name="T66" fmla="*/ 2147483646 w 5581"/>
                                    <a:gd name="T67" fmla="*/ 2147483646 h 5581"/>
                                    <a:gd name="T68" fmla="*/ 2147483646 w 5581"/>
                                    <a:gd name="T69" fmla="*/ 2147483646 h 5581"/>
                                    <a:gd name="T70" fmla="*/ 2147483646 w 5581"/>
                                    <a:gd name="T71" fmla="*/ 2147483646 h 5581"/>
                                    <a:gd name="T72" fmla="*/ 2147483646 w 5581"/>
                                    <a:gd name="T73" fmla="*/ 2147483646 h 5581"/>
                                    <a:gd name="T74" fmla="*/ 2147483646 w 5581"/>
                                    <a:gd name="T75" fmla="*/ 2147483646 h 5581"/>
                                    <a:gd name="T76" fmla="*/ 2147483646 w 5581"/>
                                    <a:gd name="T77" fmla="*/ 2147483646 h 5581"/>
                                    <a:gd name="T78" fmla="*/ 2147483646 w 5581"/>
                                    <a:gd name="T79" fmla="*/ 2147483646 h 5581"/>
                                    <a:gd name="T80" fmla="*/ 2147483646 w 5581"/>
                                    <a:gd name="T81" fmla="*/ 2147483646 h 5581"/>
                                    <a:gd name="T82" fmla="*/ 2147483646 w 5581"/>
                                    <a:gd name="T83" fmla="*/ 2147483646 h 5581"/>
                                    <a:gd name="T84" fmla="*/ 2147483646 w 5581"/>
                                    <a:gd name="T85" fmla="*/ 2147483646 h 5581"/>
                                    <a:gd name="T86" fmla="*/ 2147483646 w 5581"/>
                                    <a:gd name="T87" fmla="*/ 2147483646 h 5581"/>
                                    <a:gd name="T88" fmla="*/ 2147483646 w 5581"/>
                                    <a:gd name="T89" fmla="*/ 2147483646 h 5581"/>
                                    <a:gd name="T90" fmla="*/ 2147483646 w 5581"/>
                                    <a:gd name="T91" fmla="*/ 2147483646 h 5581"/>
                                    <a:gd name="T92" fmla="*/ 2147483646 w 5581"/>
                                    <a:gd name="T93" fmla="*/ 2147483646 h 5581"/>
                                    <a:gd name="T94" fmla="*/ 2147483646 w 5581"/>
                                    <a:gd name="T95" fmla="*/ 2147483646 h 5581"/>
                                    <a:gd name="T96" fmla="*/ 2147483646 w 5581"/>
                                    <a:gd name="T97" fmla="*/ 2147483646 h 5581"/>
                                    <a:gd name="T98" fmla="*/ 2147483646 w 5581"/>
                                    <a:gd name="T99" fmla="*/ 2147483646 h 5581"/>
                                    <a:gd name="T100" fmla="*/ 2147483646 w 5581"/>
                                    <a:gd name="T101" fmla="*/ 2147483646 h 5581"/>
                                    <a:gd name="T102" fmla="*/ 2147483646 w 5581"/>
                                    <a:gd name="T103" fmla="*/ 2147483646 h 5581"/>
                                    <a:gd name="T104" fmla="*/ 2147483646 w 5581"/>
                                    <a:gd name="T105" fmla="*/ 2147483646 h 5581"/>
                                    <a:gd name="T106" fmla="*/ 2147483646 w 5581"/>
                                    <a:gd name="T107" fmla="*/ 2147483646 h 5581"/>
                                    <a:gd name="T108" fmla="*/ 2147483646 w 5581"/>
                                    <a:gd name="T109" fmla="*/ 2147483646 h 5581"/>
                                    <a:gd name="T110" fmla="*/ 2147483646 w 5581"/>
                                    <a:gd name="T111" fmla="*/ 2147483646 h 5581"/>
                                    <a:gd name="T112" fmla="*/ 2147483646 w 5581"/>
                                    <a:gd name="T113" fmla="*/ 2147483646 h 5581"/>
                                    <a:gd name="T114" fmla="*/ 2147483646 w 5581"/>
                                    <a:gd name="T115" fmla="*/ 2147483646 h 5581"/>
                                    <a:gd name="T116" fmla="*/ 2147483646 w 5581"/>
                                    <a:gd name="T117" fmla="*/ 2147483646 h 5581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</a:gdLst>
                                  <a:ahLst/>
                                  <a:cxnLst>
                                    <a:cxn ang="T118">
                                      <a:pos x="T0" y="T1"/>
                                    </a:cxn>
                                    <a:cxn ang="T119">
                                      <a:pos x="T2" y="T3"/>
                                    </a:cxn>
                                    <a:cxn ang="T120">
                                      <a:pos x="T4" y="T5"/>
                                    </a:cxn>
                                    <a:cxn ang="T121">
                                      <a:pos x="T6" y="T7"/>
                                    </a:cxn>
                                    <a:cxn ang="T122">
                                      <a:pos x="T8" y="T9"/>
                                    </a:cxn>
                                    <a:cxn ang="T123">
                                      <a:pos x="T10" y="T11"/>
                                    </a:cxn>
                                    <a:cxn ang="T124">
                                      <a:pos x="T12" y="T13"/>
                                    </a:cxn>
                                    <a:cxn ang="T125">
                                      <a:pos x="T14" y="T15"/>
                                    </a:cxn>
                                    <a:cxn ang="T126">
                                      <a:pos x="T16" y="T17"/>
                                    </a:cxn>
                                    <a:cxn ang="T127">
                                      <a:pos x="T18" y="T19"/>
                                    </a:cxn>
                                    <a:cxn ang="T128">
                                      <a:pos x="T20" y="T21"/>
                                    </a:cxn>
                                    <a:cxn ang="T129">
                                      <a:pos x="T22" y="T23"/>
                                    </a:cxn>
                                    <a:cxn ang="T130">
                                      <a:pos x="T24" y="T25"/>
                                    </a:cxn>
                                    <a:cxn ang="T131">
                                      <a:pos x="T26" y="T27"/>
                                    </a:cxn>
                                    <a:cxn ang="T132">
                                      <a:pos x="T28" y="T29"/>
                                    </a:cxn>
                                    <a:cxn ang="T133">
                                      <a:pos x="T30" y="T31"/>
                                    </a:cxn>
                                    <a:cxn ang="T134">
                                      <a:pos x="T32" y="T33"/>
                                    </a:cxn>
                                    <a:cxn ang="T135">
                                      <a:pos x="T34" y="T35"/>
                                    </a:cxn>
                                    <a:cxn ang="T136">
                                      <a:pos x="T36" y="T37"/>
                                    </a:cxn>
                                    <a:cxn ang="T137">
                                      <a:pos x="T38" y="T39"/>
                                    </a:cxn>
                                    <a:cxn ang="T138">
                                      <a:pos x="T40" y="T41"/>
                                    </a:cxn>
                                    <a:cxn ang="T139">
                                      <a:pos x="T42" y="T43"/>
                                    </a:cxn>
                                    <a:cxn ang="T140">
                                      <a:pos x="T44" y="T45"/>
                                    </a:cxn>
                                    <a:cxn ang="T141">
                                      <a:pos x="T46" y="T47"/>
                                    </a:cxn>
                                    <a:cxn ang="T142">
                                      <a:pos x="T48" y="T49"/>
                                    </a:cxn>
                                    <a:cxn ang="T143">
                                      <a:pos x="T50" y="T51"/>
                                    </a:cxn>
                                    <a:cxn ang="T144">
                                      <a:pos x="T52" y="T53"/>
                                    </a:cxn>
                                    <a:cxn ang="T145">
                                      <a:pos x="T54" y="T55"/>
                                    </a:cxn>
                                    <a:cxn ang="T146">
                                      <a:pos x="T56" y="T57"/>
                                    </a:cxn>
                                    <a:cxn ang="T147">
                                      <a:pos x="T58" y="T59"/>
                                    </a:cxn>
                                    <a:cxn ang="T148">
                                      <a:pos x="T60" y="T61"/>
                                    </a:cxn>
                                    <a:cxn ang="T149">
                                      <a:pos x="T62" y="T63"/>
                                    </a:cxn>
                                    <a:cxn ang="T150">
                                      <a:pos x="T64" y="T65"/>
                                    </a:cxn>
                                    <a:cxn ang="T151">
                                      <a:pos x="T66" y="T67"/>
                                    </a:cxn>
                                    <a:cxn ang="T152">
                                      <a:pos x="T68" y="T69"/>
                                    </a:cxn>
                                    <a:cxn ang="T153">
                                      <a:pos x="T70" y="T71"/>
                                    </a:cxn>
                                    <a:cxn ang="T154">
                                      <a:pos x="T72" y="T73"/>
                                    </a:cxn>
                                    <a:cxn ang="T155">
                                      <a:pos x="T74" y="T75"/>
                                    </a:cxn>
                                    <a:cxn ang="T156">
                                      <a:pos x="T76" y="T77"/>
                                    </a:cxn>
                                    <a:cxn ang="T157">
                                      <a:pos x="T78" y="T79"/>
                                    </a:cxn>
                                    <a:cxn ang="T158">
                                      <a:pos x="T80" y="T81"/>
                                    </a:cxn>
                                    <a:cxn ang="T159">
                                      <a:pos x="T82" y="T83"/>
                                    </a:cxn>
                                    <a:cxn ang="T160">
                                      <a:pos x="T84" y="T85"/>
                                    </a:cxn>
                                    <a:cxn ang="T161">
                                      <a:pos x="T86" y="T87"/>
                                    </a:cxn>
                                    <a:cxn ang="T162">
                                      <a:pos x="T88" y="T89"/>
                                    </a:cxn>
                                    <a:cxn ang="T163">
                                      <a:pos x="T90" y="T91"/>
                                    </a:cxn>
                                    <a:cxn ang="T164">
                                      <a:pos x="T92" y="T93"/>
                                    </a:cxn>
                                    <a:cxn ang="T165">
                                      <a:pos x="T94" y="T95"/>
                                    </a:cxn>
                                    <a:cxn ang="T166">
                                      <a:pos x="T96" y="T97"/>
                                    </a:cxn>
                                    <a:cxn ang="T167">
                                      <a:pos x="T98" y="T99"/>
                                    </a:cxn>
                                    <a:cxn ang="T168">
                                      <a:pos x="T100" y="T101"/>
                                    </a:cxn>
                                    <a:cxn ang="T169">
                                      <a:pos x="T102" y="T103"/>
                                    </a:cxn>
                                    <a:cxn ang="T170">
                                      <a:pos x="T104" y="T105"/>
                                    </a:cxn>
                                    <a:cxn ang="T171">
                                      <a:pos x="T106" y="T107"/>
                                    </a:cxn>
                                    <a:cxn ang="T172">
                                      <a:pos x="T108" y="T109"/>
                                    </a:cxn>
                                    <a:cxn ang="T173">
                                      <a:pos x="T110" y="T111"/>
                                    </a:cxn>
                                    <a:cxn ang="T174">
                                      <a:pos x="T112" y="T113"/>
                                    </a:cxn>
                                    <a:cxn ang="T175">
                                      <a:pos x="T114" y="T115"/>
                                    </a:cxn>
                                    <a:cxn ang="T176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5581" h="5581">
                                      <a:moveTo>
                                        <a:pt x="5522" y="4281"/>
                                      </a:moveTo>
                                      <a:lnTo>
                                        <a:pt x="5522" y="4281"/>
                                      </a:lnTo>
                                      <a:lnTo>
                                        <a:pt x="5508" y="4269"/>
                                      </a:lnTo>
                                      <a:lnTo>
                                        <a:pt x="5494" y="4258"/>
                                      </a:lnTo>
                                      <a:lnTo>
                                        <a:pt x="5494" y="4257"/>
                                      </a:lnTo>
                                      <a:lnTo>
                                        <a:pt x="4294" y="3400"/>
                                      </a:lnTo>
                                      <a:lnTo>
                                        <a:pt x="4293" y="3401"/>
                                      </a:lnTo>
                                      <a:lnTo>
                                        <a:pt x="4278" y="3390"/>
                                      </a:lnTo>
                                      <a:lnTo>
                                        <a:pt x="4262" y="3382"/>
                                      </a:lnTo>
                                      <a:lnTo>
                                        <a:pt x="4245" y="3375"/>
                                      </a:lnTo>
                                      <a:lnTo>
                                        <a:pt x="4229" y="3369"/>
                                      </a:lnTo>
                                      <a:lnTo>
                                        <a:pt x="4211" y="3364"/>
                                      </a:lnTo>
                                      <a:lnTo>
                                        <a:pt x="4194" y="3361"/>
                                      </a:lnTo>
                                      <a:lnTo>
                                        <a:pt x="4176" y="3360"/>
                                      </a:lnTo>
                                      <a:lnTo>
                                        <a:pt x="4158" y="3361"/>
                                      </a:lnTo>
                                      <a:lnTo>
                                        <a:pt x="4140" y="3363"/>
                                      </a:lnTo>
                                      <a:lnTo>
                                        <a:pt x="4123" y="3366"/>
                                      </a:lnTo>
                                      <a:lnTo>
                                        <a:pt x="4105" y="3371"/>
                                      </a:lnTo>
                                      <a:lnTo>
                                        <a:pt x="4089" y="3378"/>
                                      </a:lnTo>
                                      <a:lnTo>
                                        <a:pt x="4072" y="3387"/>
                                      </a:lnTo>
                                      <a:lnTo>
                                        <a:pt x="4056" y="3396"/>
                                      </a:lnTo>
                                      <a:lnTo>
                                        <a:pt x="4042" y="3407"/>
                                      </a:lnTo>
                                      <a:lnTo>
                                        <a:pt x="4027" y="3420"/>
                                      </a:lnTo>
                                      <a:lnTo>
                                        <a:pt x="4018" y="3432"/>
                                      </a:lnTo>
                                      <a:lnTo>
                                        <a:pt x="4008" y="3444"/>
                                      </a:lnTo>
                                      <a:lnTo>
                                        <a:pt x="4004" y="3451"/>
                                      </a:lnTo>
                                      <a:lnTo>
                                        <a:pt x="3999" y="3458"/>
                                      </a:lnTo>
                                      <a:lnTo>
                                        <a:pt x="3971" y="3498"/>
                                      </a:lnTo>
                                      <a:lnTo>
                                        <a:pt x="3951" y="3529"/>
                                      </a:lnTo>
                                      <a:lnTo>
                                        <a:pt x="3920" y="3579"/>
                                      </a:lnTo>
                                      <a:lnTo>
                                        <a:pt x="3892" y="3627"/>
                                      </a:lnTo>
                                      <a:lnTo>
                                        <a:pt x="3875" y="3655"/>
                                      </a:lnTo>
                                      <a:lnTo>
                                        <a:pt x="3854" y="3688"/>
                                      </a:lnTo>
                                      <a:lnTo>
                                        <a:pt x="3818" y="3747"/>
                                      </a:lnTo>
                                      <a:lnTo>
                                        <a:pt x="3782" y="3812"/>
                                      </a:lnTo>
                                      <a:lnTo>
                                        <a:pt x="3745" y="3882"/>
                                      </a:lnTo>
                                      <a:lnTo>
                                        <a:pt x="3707" y="3959"/>
                                      </a:lnTo>
                                      <a:lnTo>
                                        <a:pt x="3667" y="4040"/>
                                      </a:lnTo>
                                      <a:lnTo>
                                        <a:pt x="3629" y="4127"/>
                                      </a:lnTo>
                                      <a:lnTo>
                                        <a:pt x="3589" y="4218"/>
                                      </a:lnTo>
                                      <a:lnTo>
                                        <a:pt x="3550" y="4311"/>
                                      </a:lnTo>
                                      <a:lnTo>
                                        <a:pt x="3517" y="4305"/>
                                      </a:lnTo>
                                      <a:lnTo>
                                        <a:pt x="3484" y="4298"/>
                                      </a:lnTo>
                                      <a:lnTo>
                                        <a:pt x="3450" y="4289"/>
                                      </a:lnTo>
                                      <a:lnTo>
                                        <a:pt x="3416" y="4280"/>
                                      </a:lnTo>
                                      <a:lnTo>
                                        <a:pt x="3380" y="4269"/>
                                      </a:lnTo>
                                      <a:lnTo>
                                        <a:pt x="3343" y="4256"/>
                                      </a:lnTo>
                                      <a:lnTo>
                                        <a:pt x="3306" y="4241"/>
                                      </a:lnTo>
                                      <a:lnTo>
                                        <a:pt x="3267" y="4227"/>
                                      </a:lnTo>
                                      <a:lnTo>
                                        <a:pt x="3229" y="4209"/>
                                      </a:lnTo>
                                      <a:lnTo>
                                        <a:pt x="3189" y="4191"/>
                                      </a:lnTo>
                                      <a:lnTo>
                                        <a:pt x="3149" y="4171"/>
                                      </a:lnTo>
                                      <a:lnTo>
                                        <a:pt x="3107" y="4150"/>
                                      </a:lnTo>
                                      <a:lnTo>
                                        <a:pt x="3065" y="4128"/>
                                      </a:lnTo>
                                      <a:lnTo>
                                        <a:pt x="3023" y="4104"/>
                                      </a:lnTo>
                                      <a:lnTo>
                                        <a:pt x="2980" y="4077"/>
                                      </a:lnTo>
                                      <a:lnTo>
                                        <a:pt x="2936" y="4051"/>
                                      </a:lnTo>
                                      <a:lnTo>
                                        <a:pt x="2891" y="4022"/>
                                      </a:lnTo>
                                      <a:lnTo>
                                        <a:pt x="2846" y="3992"/>
                                      </a:lnTo>
                                      <a:lnTo>
                                        <a:pt x="2800" y="3960"/>
                                      </a:lnTo>
                                      <a:lnTo>
                                        <a:pt x="2754" y="3928"/>
                                      </a:lnTo>
                                      <a:lnTo>
                                        <a:pt x="2707" y="3893"/>
                                      </a:lnTo>
                                      <a:lnTo>
                                        <a:pt x="2659" y="3857"/>
                                      </a:lnTo>
                                      <a:lnTo>
                                        <a:pt x="2612" y="3820"/>
                                      </a:lnTo>
                                      <a:lnTo>
                                        <a:pt x="2563" y="3782"/>
                                      </a:lnTo>
                                      <a:lnTo>
                                        <a:pt x="2515" y="3741"/>
                                      </a:lnTo>
                                      <a:lnTo>
                                        <a:pt x="2465" y="3699"/>
                                      </a:lnTo>
                                      <a:lnTo>
                                        <a:pt x="2416" y="3656"/>
                                      </a:lnTo>
                                      <a:lnTo>
                                        <a:pt x="2366" y="3612"/>
                                      </a:lnTo>
                                      <a:lnTo>
                                        <a:pt x="2315" y="3565"/>
                                      </a:lnTo>
                                      <a:lnTo>
                                        <a:pt x="2265" y="3517"/>
                                      </a:lnTo>
                                      <a:lnTo>
                                        <a:pt x="2214" y="3468"/>
                                      </a:lnTo>
                                      <a:lnTo>
                                        <a:pt x="2163" y="3418"/>
                                      </a:lnTo>
                                      <a:lnTo>
                                        <a:pt x="2112" y="3366"/>
                                      </a:lnTo>
                                      <a:lnTo>
                                        <a:pt x="2063" y="3316"/>
                                      </a:lnTo>
                                      <a:lnTo>
                                        <a:pt x="2015" y="3265"/>
                                      </a:lnTo>
                                      <a:lnTo>
                                        <a:pt x="1970" y="3214"/>
                                      </a:lnTo>
                                      <a:lnTo>
                                        <a:pt x="1925" y="3165"/>
                                      </a:lnTo>
                                      <a:lnTo>
                                        <a:pt x="1881" y="3115"/>
                                      </a:lnTo>
                                      <a:lnTo>
                                        <a:pt x="1840" y="3066"/>
                                      </a:lnTo>
                                      <a:lnTo>
                                        <a:pt x="1800" y="3018"/>
                                      </a:lnTo>
                                      <a:lnTo>
                                        <a:pt x="1761" y="2969"/>
                                      </a:lnTo>
                                      <a:lnTo>
                                        <a:pt x="1723" y="2921"/>
                                      </a:lnTo>
                                      <a:lnTo>
                                        <a:pt x="1688" y="2874"/>
                                      </a:lnTo>
                                      <a:lnTo>
                                        <a:pt x="1653" y="2828"/>
                                      </a:lnTo>
                                      <a:lnTo>
                                        <a:pt x="1620" y="2781"/>
                                      </a:lnTo>
                                      <a:lnTo>
                                        <a:pt x="1589" y="2735"/>
                                      </a:lnTo>
                                      <a:lnTo>
                                        <a:pt x="1559" y="2690"/>
                                      </a:lnTo>
                                      <a:lnTo>
                                        <a:pt x="1530" y="2646"/>
                                      </a:lnTo>
                                      <a:lnTo>
                                        <a:pt x="1504" y="2601"/>
                                      </a:lnTo>
                                      <a:lnTo>
                                        <a:pt x="1477" y="2558"/>
                                      </a:lnTo>
                                      <a:lnTo>
                                        <a:pt x="1454" y="2515"/>
                                      </a:lnTo>
                                      <a:lnTo>
                                        <a:pt x="1431" y="2473"/>
                                      </a:lnTo>
                                      <a:lnTo>
                                        <a:pt x="1410" y="2432"/>
                                      </a:lnTo>
                                      <a:lnTo>
                                        <a:pt x="1390" y="2392"/>
                                      </a:lnTo>
                                      <a:lnTo>
                                        <a:pt x="1372" y="2352"/>
                                      </a:lnTo>
                                      <a:lnTo>
                                        <a:pt x="1355" y="2313"/>
                                      </a:lnTo>
                                      <a:lnTo>
                                        <a:pt x="1340" y="2276"/>
                                      </a:lnTo>
                                      <a:lnTo>
                                        <a:pt x="1325" y="2237"/>
                                      </a:lnTo>
                                      <a:lnTo>
                                        <a:pt x="1312" y="2201"/>
                                      </a:lnTo>
                                      <a:lnTo>
                                        <a:pt x="1301" y="2165"/>
                                      </a:lnTo>
                                      <a:lnTo>
                                        <a:pt x="1292" y="2131"/>
                                      </a:lnTo>
                                      <a:lnTo>
                                        <a:pt x="1284" y="2097"/>
                                      </a:lnTo>
                                      <a:lnTo>
                                        <a:pt x="1276" y="2064"/>
                                      </a:lnTo>
                                      <a:lnTo>
                                        <a:pt x="1272" y="2031"/>
                                      </a:lnTo>
                                      <a:lnTo>
                                        <a:pt x="1365" y="1992"/>
                                      </a:lnTo>
                                      <a:lnTo>
                                        <a:pt x="1455" y="1952"/>
                                      </a:lnTo>
                                      <a:lnTo>
                                        <a:pt x="1541" y="1913"/>
                                      </a:lnTo>
                                      <a:lnTo>
                                        <a:pt x="1622" y="1875"/>
                                      </a:lnTo>
                                      <a:lnTo>
                                        <a:pt x="1699" y="1836"/>
                                      </a:lnTo>
                                      <a:lnTo>
                                        <a:pt x="1770" y="1799"/>
                                      </a:lnTo>
                                      <a:lnTo>
                                        <a:pt x="1835" y="1763"/>
                                      </a:lnTo>
                                      <a:lnTo>
                                        <a:pt x="1893" y="1727"/>
                                      </a:lnTo>
                                      <a:lnTo>
                                        <a:pt x="1926" y="1706"/>
                                      </a:lnTo>
                                      <a:lnTo>
                                        <a:pt x="1954" y="1689"/>
                                      </a:lnTo>
                                      <a:lnTo>
                                        <a:pt x="2002" y="1661"/>
                                      </a:lnTo>
                                      <a:lnTo>
                                        <a:pt x="2052" y="1630"/>
                                      </a:lnTo>
                                      <a:lnTo>
                                        <a:pt x="2083" y="1610"/>
                                      </a:lnTo>
                                      <a:lnTo>
                                        <a:pt x="2123" y="1584"/>
                                      </a:lnTo>
                                      <a:lnTo>
                                        <a:pt x="2137" y="1573"/>
                                      </a:lnTo>
                                      <a:lnTo>
                                        <a:pt x="2138" y="1572"/>
                                      </a:lnTo>
                                      <a:lnTo>
                                        <a:pt x="2149" y="1563"/>
                                      </a:lnTo>
                                      <a:lnTo>
                                        <a:pt x="2161" y="1554"/>
                                      </a:lnTo>
                                      <a:lnTo>
                                        <a:pt x="2174" y="1539"/>
                                      </a:lnTo>
                                      <a:lnTo>
                                        <a:pt x="2185" y="1524"/>
                                      </a:lnTo>
                                      <a:lnTo>
                                        <a:pt x="2195" y="1508"/>
                                      </a:lnTo>
                                      <a:lnTo>
                                        <a:pt x="2203" y="1493"/>
                                      </a:lnTo>
                                      <a:lnTo>
                                        <a:pt x="2210" y="1476"/>
                                      </a:lnTo>
                                      <a:lnTo>
                                        <a:pt x="2215" y="1458"/>
                                      </a:lnTo>
                                      <a:lnTo>
                                        <a:pt x="2219" y="1441"/>
                                      </a:lnTo>
                                      <a:lnTo>
                                        <a:pt x="2220" y="1423"/>
                                      </a:lnTo>
                                      <a:lnTo>
                                        <a:pt x="2221" y="1405"/>
                                      </a:lnTo>
                                      <a:lnTo>
                                        <a:pt x="2220" y="1387"/>
                                      </a:lnTo>
                                      <a:lnTo>
                                        <a:pt x="2217" y="1370"/>
                                      </a:lnTo>
                                      <a:lnTo>
                                        <a:pt x="2213" y="1353"/>
                                      </a:lnTo>
                                      <a:lnTo>
                                        <a:pt x="2208" y="1336"/>
                                      </a:lnTo>
                                      <a:lnTo>
                                        <a:pt x="2201" y="1319"/>
                                      </a:lnTo>
                                      <a:lnTo>
                                        <a:pt x="2191" y="1302"/>
                                      </a:lnTo>
                                      <a:lnTo>
                                        <a:pt x="2181" y="1287"/>
                                      </a:lnTo>
                                      <a:lnTo>
                                        <a:pt x="2181" y="1285"/>
                                      </a:lnTo>
                                      <a:lnTo>
                                        <a:pt x="1325" y="87"/>
                                      </a:lnTo>
                                      <a:lnTo>
                                        <a:pt x="1323" y="87"/>
                                      </a:lnTo>
                                      <a:lnTo>
                                        <a:pt x="1312" y="73"/>
                                      </a:lnTo>
                                      <a:lnTo>
                                        <a:pt x="1300" y="58"/>
                                      </a:lnTo>
                                      <a:lnTo>
                                        <a:pt x="1286" y="46"/>
                                      </a:lnTo>
                                      <a:lnTo>
                                        <a:pt x="1270" y="34"/>
                                      </a:lnTo>
                                      <a:lnTo>
                                        <a:pt x="1255" y="25"/>
                                      </a:lnTo>
                                      <a:lnTo>
                                        <a:pt x="1238" y="16"/>
                                      </a:lnTo>
                                      <a:lnTo>
                                        <a:pt x="1221" y="10"/>
                                      </a:lnTo>
                                      <a:lnTo>
                                        <a:pt x="1203" y="6"/>
                                      </a:lnTo>
                                      <a:lnTo>
                                        <a:pt x="1187" y="2"/>
                                      </a:lnTo>
                                      <a:lnTo>
                                        <a:pt x="1169" y="0"/>
                                      </a:lnTo>
                                      <a:lnTo>
                                        <a:pt x="1149" y="0"/>
                                      </a:lnTo>
                                      <a:lnTo>
                                        <a:pt x="1131" y="1"/>
                                      </a:lnTo>
                                      <a:lnTo>
                                        <a:pt x="1114" y="3"/>
                                      </a:lnTo>
                                      <a:lnTo>
                                        <a:pt x="1097" y="8"/>
                                      </a:lnTo>
                                      <a:lnTo>
                                        <a:pt x="1079" y="14"/>
                                      </a:lnTo>
                                      <a:lnTo>
                                        <a:pt x="1062" y="22"/>
                                      </a:lnTo>
                                      <a:lnTo>
                                        <a:pt x="1046" y="31"/>
                                      </a:lnTo>
                                      <a:lnTo>
                                        <a:pt x="1031" y="42"/>
                                      </a:lnTo>
                                      <a:lnTo>
                                        <a:pt x="924" y="116"/>
                                      </a:lnTo>
                                      <a:lnTo>
                                        <a:pt x="819" y="191"/>
                                      </a:lnTo>
                                      <a:lnTo>
                                        <a:pt x="717" y="268"/>
                                      </a:lnTo>
                                      <a:lnTo>
                                        <a:pt x="668" y="306"/>
                                      </a:lnTo>
                                      <a:lnTo>
                                        <a:pt x="619" y="344"/>
                                      </a:lnTo>
                                      <a:lnTo>
                                        <a:pt x="571" y="384"/>
                                      </a:lnTo>
                                      <a:lnTo>
                                        <a:pt x="525" y="423"/>
                                      </a:lnTo>
                                      <a:lnTo>
                                        <a:pt x="480" y="463"/>
                                      </a:lnTo>
                                      <a:lnTo>
                                        <a:pt x="436" y="504"/>
                                      </a:lnTo>
                                      <a:lnTo>
                                        <a:pt x="394" y="543"/>
                                      </a:lnTo>
                                      <a:lnTo>
                                        <a:pt x="353" y="584"/>
                                      </a:lnTo>
                                      <a:lnTo>
                                        <a:pt x="315" y="625"/>
                                      </a:lnTo>
                                      <a:lnTo>
                                        <a:pt x="278" y="667"/>
                                      </a:lnTo>
                                      <a:lnTo>
                                        <a:pt x="242" y="708"/>
                                      </a:lnTo>
                                      <a:lnTo>
                                        <a:pt x="208" y="750"/>
                                      </a:lnTo>
                                      <a:lnTo>
                                        <a:pt x="177" y="792"/>
                                      </a:lnTo>
                                      <a:lnTo>
                                        <a:pt x="149" y="835"/>
                                      </a:lnTo>
                                      <a:lnTo>
                                        <a:pt x="122" y="878"/>
                                      </a:lnTo>
                                      <a:lnTo>
                                        <a:pt x="97" y="922"/>
                                      </a:lnTo>
                                      <a:lnTo>
                                        <a:pt x="76" y="966"/>
                                      </a:lnTo>
                                      <a:lnTo>
                                        <a:pt x="56" y="1010"/>
                                      </a:lnTo>
                                      <a:lnTo>
                                        <a:pt x="40" y="1054"/>
                                      </a:lnTo>
                                      <a:lnTo>
                                        <a:pt x="25" y="1100"/>
                                      </a:lnTo>
                                      <a:lnTo>
                                        <a:pt x="20" y="1123"/>
                                      </a:lnTo>
                                      <a:lnTo>
                                        <a:pt x="15" y="1145"/>
                                      </a:lnTo>
                                      <a:lnTo>
                                        <a:pt x="11" y="1168"/>
                                      </a:lnTo>
                                      <a:lnTo>
                                        <a:pt x="6" y="1191"/>
                                      </a:lnTo>
                                      <a:lnTo>
                                        <a:pt x="4" y="1215"/>
                                      </a:lnTo>
                                      <a:lnTo>
                                        <a:pt x="1" y="1238"/>
                                      </a:lnTo>
                                      <a:lnTo>
                                        <a:pt x="0" y="1262"/>
                                      </a:lnTo>
                                      <a:lnTo>
                                        <a:pt x="0" y="1284"/>
                                      </a:lnTo>
                                      <a:lnTo>
                                        <a:pt x="0" y="1308"/>
                                      </a:lnTo>
                                      <a:lnTo>
                                        <a:pt x="1" y="1332"/>
                                      </a:lnTo>
                                      <a:lnTo>
                                        <a:pt x="3" y="1356"/>
                                      </a:lnTo>
                                      <a:lnTo>
                                        <a:pt x="6" y="1380"/>
                                      </a:lnTo>
                                      <a:lnTo>
                                        <a:pt x="15" y="1433"/>
                                      </a:lnTo>
                                      <a:lnTo>
                                        <a:pt x="26" y="1490"/>
                                      </a:lnTo>
                                      <a:lnTo>
                                        <a:pt x="41" y="1550"/>
                                      </a:lnTo>
                                      <a:lnTo>
                                        <a:pt x="60" y="1615"/>
                                      </a:lnTo>
                                      <a:lnTo>
                                        <a:pt x="82" y="1682"/>
                                      </a:lnTo>
                                      <a:lnTo>
                                        <a:pt x="105" y="1751"/>
                                      </a:lnTo>
                                      <a:lnTo>
                                        <a:pt x="133" y="1824"/>
                                      </a:lnTo>
                                      <a:lnTo>
                                        <a:pt x="163" y="1900"/>
                                      </a:lnTo>
                                      <a:lnTo>
                                        <a:pt x="196" y="1976"/>
                                      </a:lnTo>
                                      <a:lnTo>
                                        <a:pt x="232" y="2057"/>
                                      </a:lnTo>
                                      <a:lnTo>
                                        <a:pt x="272" y="2138"/>
                                      </a:lnTo>
                                      <a:lnTo>
                                        <a:pt x="313" y="2222"/>
                                      </a:lnTo>
                                      <a:lnTo>
                                        <a:pt x="357" y="2308"/>
                                      </a:lnTo>
                                      <a:lnTo>
                                        <a:pt x="404" y="2394"/>
                                      </a:lnTo>
                                      <a:lnTo>
                                        <a:pt x="453" y="2483"/>
                                      </a:lnTo>
                                      <a:lnTo>
                                        <a:pt x="503" y="2571"/>
                                      </a:lnTo>
                                      <a:lnTo>
                                        <a:pt x="557" y="2661"/>
                                      </a:lnTo>
                                      <a:lnTo>
                                        <a:pt x="613" y="2752"/>
                                      </a:lnTo>
                                      <a:lnTo>
                                        <a:pt x="671" y="2843"/>
                                      </a:lnTo>
                                      <a:lnTo>
                                        <a:pt x="730" y="2935"/>
                                      </a:lnTo>
                                      <a:lnTo>
                                        <a:pt x="793" y="3026"/>
                                      </a:lnTo>
                                      <a:lnTo>
                                        <a:pt x="856" y="3118"/>
                                      </a:lnTo>
                                      <a:lnTo>
                                        <a:pt x="922" y="3209"/>
                                      </a:lnTo>
                                      <a:lnTo>
                                        <a:pt x="990" y="3300"/>
                                      </a:lnTo>
                                      <a:lnTo>
                                        <a:pt x="1060" y="3391"/>
                                      </a:lnTo>
                                      <a:lnTo>
                                        <a:pt x="1130" y="3481"/>
                                      </a:lnTo>
                                      <a:lnTo>
                                        <a:pt x="1203" y="3570"/>
                                      </a:lnTo>
                                      <a:lnTo>
                                        <a:pt x="1278" y="3657"/>
                                      </a:lnTo>
                                      <a:lnTo>
                                        <a:pt x="1353" y="3743"/>
                                      </a:lnTo>
                                      <a:lnTo>
                                        <a:pt x="1430" y="3828"/>
                                      </a:lnTo>
                                      <a:lnTo>
                                        <a:pt x="1509" y="3912"/>
                                      </a:lnTo>
                                      <a:lnTo>
                                        <a:pt x="1588" y="3994"/>
                                      </a:lnTo>
                                      <a:lnTo>
                                        <a:pt x="1669" y="4073"/>
                                      </a:lnTo>
                                      <a:lnTo>
                                        <a:pt x="1753" y="4150"/>
                                      </a:lnTo>
                                      <a:lnTo>
                                        <a:pt x="1837" y="4228"/>
                                      </a:lnTo>
                                      <a:lnTo>
                                        <a:pt x="1924" y="4304"/>
                                      </a:lnTo>
                                      <a:lnTo>
                                        <a:pt x="2011" y="4378"/>
                                      </a:lnTo>
                                      <a:lnTo>
                                        <a:pt x="2100" y="4451"/>
                                      </a:lnTo>
                                      <a:lnTo>
                                        <a:pt x="2190" y="4522"/>
                                      </a:lnTo>
                                      <a:lnTo>
                                        <a:pt x="2281" y="4591"/>
                                      </a:lnTo>
                                      <a:lnTo>
                                        <a:pt x="2372" y="4658"/>
                                      </a:lnTo>
                                      <a:lnTo>
                                        <a:pt x="2463" y="4724"/>
                                      </a:lnTo>
                                      <a:lnTo>
                                        <a:pt x="2555" y="4789"/>
                                      </a:lnTo>
                                      <a:lnTo>
                                        <a:pt x="2646" y="4851"/>
                                      </a:lnTo>
                                      <a:lnTo>
                                        <a:pt x="2738" y="4911"/>
                                      </a:lnTo>
                                      <a:lnTo>
                                        <a:pt x="2829" y="4968"/>
                                      </a:lnTo>
                                      <a:lnTo>
                                        <a:pt x="2920" y="5024"/>
                                      </a:lnTo>
                                      <a:lnTo>
                                        <a:pt x="3010" y="5078"/>
                                      </a:lnTo>
                                      <a:lnTo>
                                        <a:pt x="3100" y="5129"/>
                                      </a:lnTo>
                                      <a:lnTo>
                                        <a:pt x="3187" y="5178"/>
                                      </a:lnTo>
                                      <a:lnTo>
                                        <a:pt x="3274" y="5224"/>
                                      </a:lnTo>
                                      <a:lnTo>
                                        <a:pt x="3359" y="5269"/>
                                      </a:lnTo>
                                      <a:lnTo>
                                        <a:pt x="3443" y="5309"/>
                                      </a:lnTo>
                                      <a:lnTo>
                                        <a:pt x="3525" y="5349"/>
                                      </a:lnTo>
                                      <a:lnTo>
                                        <a:pt x="3605" y="5385"/>
                                      </a:lnTo>
                                      <a:lnTo>
                                        <a:pt x="3683" y="5417"/>
                                      </a:lnTo>
                                      <a:lnTo>
                                        <a:pt x="3757" y="5448"/>
                                      </a:lnTo>
                                      <a:lnTo>
                                        <a:pt x="3830" y="5476"/>
                                      </a:lnTo>
                                      <a:lnTo>
                                        <a:pt x="3901" y="5500"/>
                                      </a:lnTo>
                                      <a:lnTo>
                                        <a:pt x="3966" y="5521"/>
                                      </a:lnTo>
                                      <a:lnTo>
                                        <a:pt x="4031" y="5539"/>
                                      </a:lnTo>
                                      <a:lnTo>
                                        <a:pt x="4091" y="5555"/>
                                      </a:lnTo>
                                      <a:lnTo>
                                        <a:pt x="4148" y="5567"/>
                                      </a:lnTo>
                                      <a:lnTo>
                                        <a:pt x="4201" y="5575"/>
                                      </a:lnTo>
                                      <a:lnTo>
                                        <a:pt x="4225" y="5578"/>
                                      </a:lnTo>
                                      <a:lnTo>
                                        <a:pt x="4249" y="5580"/>
                                      </a:lnTo>
                                      <a:lnTo>
                                        <a:pt x="4273" y="5581"/>
                                      </a:lnTo>
                                      <a:lnTo>
                                        <a:pt x="4297" y="5581"/>
                                      </a:lnTo>
                                      <a:lnTo>
                                        <a:pt x="4320" y="5581"/>
                                      </a:lnTo>
                                      <a:lnTo>
                                        <a:pt x="4344" y="5579"/>
                                      </a:lnTo>
                                      <a:lnTo>
                                        <a:pt x="4366" y="5578"/>
                                      </a:lnTo>
                                      <a:lnTo>
                                        <a:pt x="4390" y="5574"/>
                                      </a:lnTo>
                                      <a:lnTo>
                                        <a:pt x="4413" y="5570"/>
                                      </a:lnTo>
                                      <a:lnTo>
                                        <a:pt x="4436" y="5567"/>
                                      </a:lnTo>
                                      <a:lnTo>
                                        <a:pt x="4458" y="5561"/>
                                      </a:lnTo>
                                      <a:lnTo>
                                        <a:pt x="4481" y="5555"/>
                                      </a:lnTo>
                                      <a:lnTo>
                                        <a:pt x="4527" y="5542"/>
                                      </a:lnTo>
                                      <a:lnTo>
                                        <a:pt x="4571" y="5525"/>
                                      </a:lnTo>
                                      <a:lnTo>
                                        <a:pt x="4615" y="5506"/>
                                      </a:lnTo>
                                      <a:lnTo>
                                        <a:pt x="4660" y="5483"/>
                                      </a:lnTo>
                                      <a:lnTo>
                                        <a:pt x="4703" y="5459"/>
                                      </a:lnTo>
                                      <a:lnTo>
                                        <a:pt x="4746" y="5433"/>
                                      </a:lnTo>
                                      <a:lnTo>
                                        <a:pt x="4789" y="5404"/>
                                      </a:lnTo>
                                      <a:lnTo>
                                        <a:pt x="4831" y="5373"/>
                                      </a:lnTo>
                                      <a:lnTo>
                                        <a:pt x="4873" y="5339"/>
                                      </a:lnTo>
                                      <a:lnTo>
                                        <a:pt x="4915" y="5303"/>
                                      </a:lnTo>
                                      <a:lnTo>
                                        <a:pt x="4956" y="5266"/>
                                      </a:lnTo>
                                      <a:lnTo>
                                        <a:pt x="4997" y="5228"/>
                                      </a:lnTo>
                                      <a:lnTo>
                                        <a:pt x="5038" y="5187"/>
                                      </a:lnTo>
                                      <a:lnTo>
                                        <a:pt x="5077" y="5145"/>
                                      </a:lnTo>
                                      <a:lnTo>
                                        <a:pt x="5118" y="5101"/>
                                      </a:lnTo>
                                      <a:lnTo>
                                        <a:pt x="5158" y="5057"/>
                                      </a:lnTo>
                                      <a:lnTo>
                                        <a:pt x="5197" y="5010"/>
                                      </a:lnTo>
                                      <a:lnTo>
                                        <a:pt x="5237" y="4962"/>
                                      </a:lnTo>
                                      <a:lnTo>
                                        <a:pt x="5275" y="4914"/>
                                      </a:lnTo>
                                      <a:lnTo>
                                        <a:pt x="5313" y="4864"/>
                                      </a:lnTo>
                                      <a:lnTo>
                                        <a:pt x="5352" y="4814"/>
                                      </a:lnTo>
                                      <a:lnTo>
                                        <a:pt x="5390" y="4762"/>
                                      </a:lnTo>
                                      <a:lnTo>
                                        <a:pt x="5465" y="4657"/>
                                      </a:lnTo>
                                      <a:lnTo>
                                        <a:pt x="5540" y="4550"/>
                                      </a:lnTo>
                                      <a:lnTo>
                                        <a:pt x="5550" y="4535"/>
                                      </a:lnTo>
                                      <a:lnTo>
                                        <a:pt x="5559" y="4518"/>
                                      </a:lnTo>
                                      <a:lnTo>
                                        <a:pt x="5567" y="4501"/>
                                      </a:lnTo>
                                      <a:lnTo>
                                        <a:pt x="5573" y="4484"/>
                                      </a:lnTo>
                                      <a:lnTo>
                                        <a:pt x="5578" y="4467"/>
                                      </a:lnTo>
                                      <a:lnTo>
                                        <a:pt x="5580" y="4449"/>
                                      </a:lnTo>
                                      <a:lnTo>
                                        <a:pt x="5581" y="4431"/>
                                      </a:lnTo>
                                      <a:lnTo>
                                        <a:pt x="5581" y="4413"/>
                                      </a:lnTo>
                                      <a:lnTo>
                                        <a:pt x="5579" y="4395"/>
                                      </a:lnTo>
                                      <a:lnTo>
                                        <a:pt x="5575" y="4377"/>
                                      </a:lnTo>
                                      <a:lnTo>
                                        <a:pt x="5571" y="4360"/>
                                      </a:lnTo>
                                      <a:lnTo>
                                        <a:pt x="5565" y="4343"/>
                                      </a:lnTo>
                                      <a:lnTo>
                                        <a:pt x="5556" y="4326"/>
                                      </a:lnTo>
                                      <a:lnTo>
                                        <a:pt x="5547" y="4310"/>
                                      </a:lnTo>
                                      <a:lnTo>
                                        <a:pt x="5535" y="4295"/>
                                      </a:lnTo>
                                      <a:lnTo>
                                        <a:pt x="5522" y="4281"/>
                                      </a:lnTo>
                                      <a:close/>
                                      <a:moveTo>
                                        <a:pt x="5006" y="2620"/>
                                      </a:moveTo>
                                      <a:lnTo>
                                        <a:pt x="5286" y="2547"/>
                                      </a:lnTo>
                                      <a:lnTo>
                                        <a:pt x="5247" y="2453"/>
                                      </a:lnTo>
                                      <a:lnTo>
                                        <a:pt x="5206" y="2361"/>
                                      </a:lnTo>
                                      <a:lnTo>
                                        <a:pt x="5161" y="2268"/>
                                      </a:lnTo>
                                      <a:lnTo>
                                        <a:pt x="5115" y="2177"/>
                                      </a:lnTo>
                                      <a:lnTo>
                                        <a:pt x="5067" y="2088"/>
                                      </a:lnTo>
                                      <a:lnTo>
                                        <a:pt x="5015" y="1999"/>
                                      </a:lnTo>
                                      <a:lnTo>
                                        <a:pt x="4962" y="1912"/>
                                      </a:lnTo>
                                      <a:lnTo>
                                        <a:pt x="4906" y="1825"/>
                                      </a:lnTo>
                                      <a:lnTo>
                                        <a:pt x="4849" y="1740"/>
                                      </a:lnTo>
                                      <a:lnTo>
                                        <a:pt x="4789" y="1658"/>
                                      </a:lnTo>
                                      <a:lnTo>
                                        <a:pt x="4728" y="1575"/>
                                      </a:lnTo>
                                      <a:lnTo>
                                        <a:pt x="4663" y="1495"/>
                                      </a:lnTo>
                                      <a:lnTo>
                                        <a:pt x="4597" y="1417"/>
                                      </a:lnTo>
                                      <a:lnTo>
                                        <a:pt x="4530" y="1341"/>
                                      </a:lnTo>
                                      <a:lnTo>
                                        <a:pt x="4461" y="1265"/>
                                      </a:lnTo>
                                      <a:lnTo>
                                        <a:pt x="4389" y="1192"/>
                                      </a:lnTo>
                                      <a:lnTo>
                                        <a:pt x="4316" y="1120"/>
                                      </a:lnTo>
                                      <a:lnTo>
                                        <a:pt x="4241" y="1051"/>
                                      </a:lnTo>
                                      <a:lnTo>
                                        <a:pt x="4164" y="983"/>
                                      </a:lnTo>
                                      <a:lnTo>
                                        <a:pt x="4085" y="917"/>
                                      </a:lnTo>
                                      <a:lnTo>
                                        <a:pt x="4005" y="853"/>
                                      </a:lnTo>
                                      <a:lnTo>
                                        <a:pt x="3923" y="791"/>
                                      </a:lnTo>
                                      <a:lnTo>
                                        <a:pt x="3840" y="732"/>
                                      </a:lnTo>
                                      <a:lnTo>
                                        <a:pt x="3756" y="674"/>
                                      </a:lnTo>
                                      <a:lnTo>
                                        <a:pt x="3670" y="619"/>
                                      </a:lnTo>
                                      <a:lnTo>
                                        <a:pt x="3582" y="566"/>
                                      </a:lnTo>
                                      <a:lnTo>
                                        <a:pt x="3494" y="514"/>
                                      </a:lnTo>
                                      <a:lnTo>
                                        <a:pt x="3404" y="465"/>
                                      </a:lnTo>
                                      <a:lnTo>
                                        <a:pt x="3313" y="420"/>
                                      </a:lnTo>
                                      <a:lnTo>
                                        <a:pt x="3221" y="376"/>
                                      </a:lnTo>
                                      <a:lnTo>
                                        <a:pt x="3128" y="334"/>
                                      </a:lnTo>
                                      <a:lnTo>
                                        <a:pt x="3034" y="295"/>
                                      </a:lnTo>
                                      <a:lnTo>
                                        <a:pt x="2961" y="576"/>
                                      </a:lnTo>
                                      <a:lnTo>
                                        <a:pt x="3047" y="610"/>
                                      </a:lnTo>
                                      <a:lnTo>
                                        <a:pt x="3131" y="647"/>
                                      </a:lnTo>
                                      <a:lnTo>
                                        <a:pt x="3215" y="687"/>
                                      </a:lnTo>
                                      <a:lnTo>
                                        <a:pt x="3297" y="729"/>
                                      </a:lnTo>
                                      <a:lnTo>
                                        <a:pt x="3380" y="772"/>
                                      </a:lnTo>
                                      <a:lnTo>
                                        <a:pt x="3460" y="819"/>
                                      </a:lnTo>
                                      <a:lnTo>
                                        <a:pt x="3540" y="866"/>
                                      </a:lnTo>
                                      <a:lnTo>
                                        <a:pt x="3618" y="917"/>
                                      </a:lnTo>
                                      <a:lnTo>
                                        <a:pt x="3696" y="968"/>
                                      </a:lnTo>
                                      <a:lnTo>
                                        <a:pt x="3771" y="1022"/>
                                      </a:lnTo>
                                      <a:lnTo>
                                        <a:pt x="3846" y="1078"/>
                                      </a:lnTo>
                                      <a:lnTo>
                                        <a:pt x="3919" y="1136"/>
                                      </a:lnTo>
                                      <a:lnTo>
                                        <a:pt x="3990" y="1196"/>
                                      </a:lnTo>
                                      <a:lnTo>
                                        <a:pt x="4061" y="1257"/>
                                      </a:lnTo>
                                      <a:lnTo>
                                        <a:pt x="4129" y="1320"/>
                                      </a:lnTo>
                                      <a:lnTo>
                                        <a:pt x="4195" y="1386"/>
                                      </a:lnTo>
                                      <a:lnTo>
                                        <a:pt x="4261" y="1452"/>
                                      </a:lnTo>
                                      <a:lnTo>
                                        <a:pt x="4324" y="1520"/>
                                      </a:lnTo>
                                      <a:lnTo>
                                        <a:pt x="4385" y="1591"/>
                                      </a:lnTo>
                                      <a:lnTo>
                                        <a:pt x="4445" y="1663"/>
                                      </a:lnTo>
                                      <a:lnTo>
                                        <a:pt x="4503" y="1736"/>
                                      </a:lnTo>
                                      <a:lnTo>
                                        <a:pt x="4559" y="1810"/>
                                      </a:lnTo>
                                      <a:lnTo>
                                        <a:pt x="4613" y="1885"/>
                                      </a:lnTo>
                                      <a:lnTo>
                                        <a:pt x="4664" y="1963"/>
                                      </a:lnTo>
                                      <a:lnTo>
                                        <a:pt x="4715" y="2041"/>
                                      </a:lnTo>
                                      <a:lnTo>
                                        <a:pt x="4763" y="2121"/>
                                      </a:lnTo>
                                      <a:lnTo>
                                        <a:pt x="4809" y="2201"/>
                                      </a:lnTo>
                                      <a:lnTo>
                                        <a:pt x="4852" y="2284"/>
                                      </a:lnTo>
                                      <a:lnTo>
                                        <a:pt x="4894" y="2367"/>
                                      </a:lnTo>
                                      <a:lnTo>
                                        <a:pt x="4934" y="2450"/>
                                      </a:lnTo>
                                      <a:lnTo>
                                        <a:pt x="4971" y="2534"/>
                                      </a:lnTo>
                                      <a:lnTo>
                                        <a:pt x="5006" y="2620"/>
                                      </a:lnTo>
                                      <a:close/>
                                      <a:moveTo>
                                        <a:pt x="3200" y="1125"/>
                                      </a:moveTo>
                                      <a:lnTo>
                                        <a:pt x="3104" y="1404"/>
                                      </a:lnTo>
                                      <a:lnTo>
                                        <a:pt x="3150" y="1424"/>
                                      </a:lnTo>
                                      <a:lnTo>
                                        <a:pt x="3194" y="1445"/>
                                      </a:lnTo>
                                      <a:lnTo>
                                        <a:pt x="3240" y="1466"/>
                                      </a:lnTo>
                                      <a:lnTo>
                                        <a:pt x="3285" y="1489"/>
                                      </a:lnTo>
                                      <a:lnTo>
                                        <a:pt x="3330" y="1512"/>
                                      </a:lnTo>
                                      <a:lnTo>
                                        <a:pt x="3374" y="1536"/>
                                      </a:lnTo>
                                      <a:lnTo>
                                        <a:pt x="3418" y="1561"/>
                                      </a:lnTo>
                                      <a:lnTo>
                                        <a:pt x="3461" y="1586"/>
                                      </a:lnTo>
                                      <a:lnTo>
                                        <a:pt x="3503" y="1614"/>
                                      </a:lnTo>
                                      <a:lnTo>
                                        <a:pt x="3545" y="1641"/>
                                      </a:lnTo>
                                      <a:lnTo>
                                        <a:pt x="3586" y="1670"/>
                                      </a:lnTo>
                                      <a:lnTo>
                                        <a:pt x="3626" y="1700"/>
                                      </a:lnTo>
                                      <a:lnTo>
                                        <a:pt x="3666" y="1731"/>
                                      </a:lnTo>
                                      <a:lnTo>
                                        <a:pt x="3703" y="1763"/>
                                      </a:lnTo>
                                      <a:lnTo>
                                        <a:pt x="3740" y="1797"/>
                                      </a:lnTo>
                                      <a:lnTo>
                                        <a:pt x="3776" y="1831"/>
                                      </a:lnTo>
                                      <a:lnTo>
                                        <a:pt x="3811" y="1867"/>
                                      </a:lnTo>
                                      <a:lnTo>
                                        <a:pt x="3844" y="1904"/>
                                      </a:lnTo>
                                      <a:lnTo>
                                        <a:pt x="3877" y="1943"/>
                                      </a:lnTo>
                                      <a:lnTo>
                                        <a:pt x="3908" y="1982"/>
                                      </a:lnTo>
                                      <a:lnTo>
                                        <a:pt x="3939" y="2023"/>
                                      </a:lnTo>
                                      <a:lnTo>
                                        <a:pt x="3968" y="2064"/>
                                      </a:lnTo>
                                      <a:lnTo>
                                        <a:pt x="3995" y="2106"/>
                                      </a:lnTo>
                                      <a:lnTo>
                                        <a:pt x="4023" y="2149"/>
                                      </a:lnTo>
                                      <a:lnTo>
                                        <a:pt x="4049" y="2192"/>
                                      </a:lnTo>
                                      <a:lnTo>
                                        <a:pt x="4074" y="2236"/>
                                      </a:lnTo>
                                      <a:lnTo>
                                        <a:pt x="4098" y="2280"/>
                                      </a:lnTo>
                                      <a:lnTo>
                                        <a:pt x="4121" y="2326"/>
                                      </a:lnTo>
                                      <a:lnTo>
                                        <a:pt x="4144" y="2370"/>
                                      </a:lnTo>
                                      <a:lnTo>
                                        <a:pt x="4165" y="2416"/>
                                      </a:lnTo>
                                      <a:lnTo>
                                        <a:pt x="4186" y="2461"/>
                                      </a:lnTo>
                                      <a:lnTo>
                                        <a:pt x="4206" y="2507"/>
                                      </a:lnTo>
                                      <a:lnTo>
                                        <a:pt x="4446" y="2391"/>
                                      </a:lnTo>
                                      <a:lnTo>
                                        <a:pt x="4424" y="2337"/>
                                      </a:lnTo>
                                      <a:lnTo>
                                        <a:pt x="4400" y="2284"/>
                                      </a:lnTo>
                                      <a:lnTo>
                                        <a:pt x="4376" y="2231"/>
                                      </a:lnTo>
                                      <a:lnTo>
                                        <a:pt x="4351" y="2180"/>
                                      </a:lnTo>
                                      <a:lnTo>
                                        <a:pt x="4326" y="2130"/>
                                      </a:lnTo>
                                      <a:lnTo>
                                        <a:pt x="4298" y="2080"/>
                                      </a:lnTo>
                                      <a:lnTo>
                                        <a:pt x="4271" y="2031"/>
                                      </a:lnTo>
                                      <a:lnTo>
                                        <a:pt x="4242" y="1983"/>
                                      </a:lnTo>
                                      <a:lnTo>
                                        <a:pt x="4212" y="1937"/>
                                      </a:lnTo>
                                      <a:lnTo>
                                        <a:pt x="4180" y="1890"/>
                                      </a:lnTo>
                                      <a:lnTo>
                                        <a:pt x="4147" y="1845"/>
                                      </a:lnTo>
                                      <a:lnTo>
                                        <a:pt x="4114" y="1799"/>
                                      </a:lnTo>
                                      <a:lnTo>
                                        <a:pt x="4078" y="1755"/>
                                      </a:lnTo>
                                      <a:lnTo>
                                        <a:pt x="4041" y="1712"/>
                                      </a:lnTo>
                                      <a:lnTo>
                                        <a:pt x="4002" y="1670"/>
                                      </a:lnTo>
                                      <a:lnTo>
                                        <a:pt x="3962" y="1628"/>
                                      </a:lnTo>
                                      <a:lnTo>
                                        <a:pt x="3921" y="1588"/>
                                      </a:lnTo>
                                      <a:lnTo>
                                        <a:pt x="3879" y="1549"/>
                                      </a:lnTo>
                                      <a:lnTo>
                                        <a:pt x="3836" y="1512"/>
                                      </a:lnTo>
                                      <a:lnTo>
                                        <a:pt x="3792" y="1476"/>
                                      </a:lnTo>
                                      <a:lnTo>
                                        <a:pt x="3747" y="1440"/>
                                      </a:lnTo>
                                      <a:lnTo>
                                        <a:pt x="3701" y="1406"/>
                                      </a:lnTo>
                                      <a:lnTo>
                                        <a:pt x="3654" y="1373"/>
                                      </a:lnTo>
                                      <a:lnTo>
                                        <a:pt x="3607" y="1342"/>
                                      </a:lnTo>
                                      <a:lnTo>
                                        <a:pt x="3558" y="1311"/>
                                      </a:lnTo>
                                      <a:lnTo>
                                        <a:pt x="3509" y="1281"/>
                                      </a:lnTo>
                                      <a:lnTo>
                                        <a:pt x="3459" y="1252"/>
                                      </a:lnTo>
                                      <a:lnTo>
                                        <a:pt x="3409" y="1226"/>
                                      </a:lnTo>
                                      <a:lnTo>
                                        <a:pt x="3357" y="1198"/>
                                      </a:lnTo>
                                      <a:lnTo>
                                        <a:pt x="3306" y="1173"/>
                                      </a:lnTo>
                                      <a:lnTo>
                                        <a:pt x="3253" y="1149"/>
                                      </a:lnTo>
                                      <a:lnTo>
                                        <a:pt x="3200" y="1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bodyPr anchor="ctr"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contourClr>
                                    <a:srgbClr val="FFFFFF"/>
                                  </a:contourClr>
                                </a:sp3d>
                              </wps:bodyPr>
                            </wps:wsp>
                            <wps:wsp>
                              <wps:cNvPr id="564" name="KSO_Shape"/>
                              <wps:cNvSpPr/>
                              <wps:spPr bwMode="auto">
                                <a:xfrm>
                                  <a:off x="174191" y="1847850"/>
                                  <a:ext cx="143510" cy="143510"/>
                                </a:xfrm>
                                <a:custGeom>
                                  <a:avLst/>
                                  <a:gdLst>
                                    <a:gd name="T0" fmla="*/ 2147483646 w 90"/>
                                    <a:gd name="T1" fmla="*/ 2147483646 h 93"/>
                                    <a:gd name="T2" fmla="*/ 2147483646 w 90"/>
                                    <a:gd name="T3" fmla="*/ 2147483646 h 93"/>
                                    <a:gd name="T4" fmla="*/ 2147483646 w 90"/>
                                    <a:gd name="T5" fmla="*/ 2147483646 h 93"/>
                                    <a:gd name="T6" fmla="*/ 2147483646 w 90"/>
                                    <a:gd name="T7" fmla="*/ 2147483646 h 93"/>
                                    <a:gd name="T8" fmla="*/ 2147483646 w 90"/>
                                    <a:gd name="T9" fmla="*/ 2147483646 h 93"/>
                                    <a:gd name="T10" fmla="*/ 0 w 90"/>
                                    <a:gd name="T11" fmla="*/ 2147483646 h 93"/>
                                    <a:gd name="T12" fmla="*/ 0 w 90"/>
                                    <a:gd name="T13" fmla="*/ 2147483646 h 93"/>
                                    <a:gd name="T14" fmla="*/ 2147483646 w 90"/>
                                    <a:gd name="T15" fmla="*/ 2147483646 h 93"/>
                                    <a:gd name="T16" fmla="*/ 2147483646 w 90"/>
                                    <a:gd name="T17" fmla="*/ 2147483646 h 93"/>
                                    <a:gd name="T18" fmla="*/ 2147483646 w 90"/>
                                    <a:gd name="T19" fmla="*/ 2147483646 h 93"/>
                                    <a:gd name="T20" fmla="*/ 2147483646 w 90"/>
                                    <a:gd name="T21" fmla="*/ 2147483646 h 93"/>
                                    <a:gd name="T22" fmla="*/ 2147483646 w 90"/>
                                    <a:gd name="T23" fmla="*/ 2147483646 h 93"/>
                                    <a:gd name="T24" fmla="*/ 2147483646 w 90"/>
                                    <a:gd name="T25" fmla="*/ 2147483646 h 93"/>
                                    <a:gd name="T26" fmla="*/ 2147483646 w 90"/>
                                    <a:gd name="T27" fmla="*/ 2147483646 h 93"/>
                                    <a:gd name="T28" fmla="*/ 2147483646 w 90"/>
                                    <a:gd name="T29" fmla="*/ 2147483646 h 93"/>
                                    <a:gd name="T30" fmla="*/ 2147483646 w 90"/>
                                    <a:gd name="T31" fmla="*/ 2147483646 h 93"/>
                                    <a:gd name="T32" fmla="*/ 2147483646 w 90"/>
                                    <a:gd name="T33" fmla="*/ 2147483646 h 93"/>
                                    <a:gd name="T34" fmla="*/ 2147483646 w 90"/>
                                    <a:gd name="T35" fmla="*/ 2147483646 h 93"/>
                                    <a:gd name="T36" fmla="*/ 2147483646 w 90"/>
                                    <a:gd name="T37" fmla="*/ 2147483646 h 93"/>
                                    <a:gd name="T38" fmla="*/ 2147483646 w 90"/>
                                    <a:gd name="T39" fmla="*/ 2147483646 h 93"/>
                                    <a:gd name="T40" fmla="*/ 2147483646 w 90"/>
                                    <a:gd name="T41" fmla="*/ 2147483646 h 93"/>
                                    <a:gd name="T42" fmla="*/ 2147483646 w 90"/>
                                    <a:gd name="T43" fmla="*/ 2147483646 h 93"/>
                                    <a:gd name="T44" fmla="*/ 2147483646 w 90"/>
                                    <a:gd name="T45" fmla="*/ 2147483646 h 93"/>
                                    <a:gd name="T46" fmla="*/ 2147483646 w 90"/>
                                    <a:gd name="T47" fmla="*/ 2147483646 h 93"/>
                                    <a:gd name="T48" fmla="*/ 2147483646 w 90"/>
                                    <a:gd name="T49" fmla="*/ 2147483646 h 93"/>
                                    <a:gd name="T50" fmla="*/ 2147483646 w 90"/>
                                    <a:gd name="T51" fmla="*/ 2147483646 h 93"/>
                                    <a:gd name="T52" fmla="*/ 2147483646 w 90"/>
                                    <a:gd name="T53" fmla="*/ 2147483646 h 93"/>
                                    <a:gd name="T54" fmla="*/ 2147483646 w 90"/>
                                    <a:gd name="T55" fmla="*/ 2147483646 h 93"/>
                                    <a:gd name="T56" fmla="*/ 2147483646 w 90"/>
                                    <a:gd name="T57" fmla="*/ 2147483646 h 93"/>
                                    <a:gd name="T58" fmla="*/ 2147483646 w 90"/>
                                    <a:gd name="T59" fmla="*/ 2147483646 h 93"/>
                                    <a:gd name="T60" fmla="*/ 2147483646 w 90"/>
                                    <a:gd name="T61" fmla="*/ 2147483646 h 93"/>
                                    <a:gd name="T62" fmla="*/ 2147483646 w 90"/>
                                    <a:gd name="T63" fmla="*/ 2147483646 h 93"/>
                                    <a:gd name="T64" fmla="*/ 2147483646 w 90"/>
                                    <a:gd name="T65" fmla="*/ 2147483646 h 93"/>
                                    <a:gd name="T66" fmla="*/ 2147483646 w 90"/>
                                    <a:gd name="T67" fmla="*/ 2147483646 h 93"/>
                                    <a:gd name="T68" fmla="*/ 2147483646 w 90"/>
                                    <a:gd name="T69" fmla="*/ 2147483646 h 93"/>
                                    <a:gd name="T70" fmla="*/ 2147483646 w 90"/>
                                    <a:gd name="T71" fmla="*/ 2147483646 h 93"/>
                                    <a:gd name="T72" fmla="*/ 2147483646 w 90"/>
                                    <a:gd name="T73" fmla="*/ 2147483646 h 93"/>
                                    <a:gd name="T74" fmla="*/ 2147483646 w 90"/>
                                    <a:gd name="T75" fmla="*/ 2147483646 h 93"/>
                                    <a:gd name="T76" fmla="*/ 2147483646 w 90"/>
                                    <a:gd name="T77" fmla="*/ 2147483646 h 93"/>
                                    <a:gd name="T78" fmla="*/ 2147483646 w 90"/>
                                    <a:gd name="T79" fmla="*/ 2147483646 h 93"/>
                                    <a:gd name="T80" fmla="*/ 2147483646 w 90"/>
                                    <a:gd name="T81" fmla="*/ 2147483646 h 93"/>
                                    <a:gd name="T82" fmla="*/ 2147483646 w 90"/>
                                    <a:gd name="T83" fmla="*/ 2147483646 h 93"/>
                                    <a:gd name="T84" fmla="*/ 2147483646 w 90"/>
                                    <a:gd name="T85" fmla="*/ 2147483646 h 93"/>
                                    <a:gd name="T86" fmla="*/ 2147483646 w 90"/>
                                    <a:gd name="T87" fmla="*/ 2147483646 h 93"/>
                                    <a:gd name="T88" fmla="*/ 2147483646 w 90"/>
                                    <a:gd name="T89" fmla="*/ 2147483646 h 93"/>
                                    <a:gd name="T90" fmla="*/ 2147483646 w 90"/>
                                    <a:gd name="T91" fmla="*/ 2147483646 h 93"/>
                                    <a:gd name="T92" fmla="*/ 2147483646 w 90"/>
                                    <a:gd name="T93" fmla="*/ 2147483646 h 93"/>
                                    <a:gd name="T94" fmla="*/ 2147483646 w 90"/>
                                    <a:gd name="T95" fmla="*/ 2147483646 h 93"/>
                                    <a:gd name="T96" fmla="*/ 2147483646 w 90"/>
                                    <a:gd name="T97" fmla="*/ 2147483646 h 93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</a:gdLst>
                                  <a:ahLst/>
                                  <a:cxnLst>
                                    <a:cxn ang="T98">
                                      <a:pos x="T0" y="T1"/>
                                    </a:cxn>
                                    <a:cxn ang="T99">
                                      <a:pos x="T2" y="T3"/>
                                    </a:cxn>
                                    <a:cxn ang="T100">
                                      <a:pos x="T4" y="T5"/>
                                    </a:cxn>
                                    <a:cxn ang="T101">
                                      <a:pos x="T6" y="T7"/>
                                    </a:cxn>
                                    <a:cxn ang="T102">
                                      <a:pos x="T8" y="T9"/>
                                    </a:cxn>
                                    <a:cxn ang="T103">
                                      <a:pos x="T10" y="T11"/>
                                    </a:cxn>
                                    <a:cxn ang="T104">
                                      <a:pos x="T12" y="T13"/>
                                    </a:cxn>
                                    <a:cxn ang="T105">
                                      <a:pos x="T14" y="T15"/>
                                    </a:cxn>
                                    <a:cxn ang="T106">
                                      <a:pos x="T16" y="T17"/>
                                    </a:cxn>
                                    <a:cxn ang="T107">
                                      <a:pos x="T18" y="T19"/>
                                    </a:cxn>
                                    <a:cxn ang="T108">
                                      <a:pos x="T20" y="T21"/>
                                    </a:cxn>
                                    <a:cxn ang="T109">
                                      <a:pos x="T22" y="T23"/>
                                    </a:cxn>
                                    <a:cxn ang="T110">
                                      <a:pos x="T24" y="T25"/>
                                    </a:cxn>
                                    <a:cxn ang="T111">
                                      <a:pos x="T26" y="T27"/>
                                    </a:cxn>
                                    <a:cxn ang="T112">
                                      <a:pos x="T28" y="T29"/>
                                    </a:cxn>
                                    <a:cxn ang="T113">
                                      <a:pos x="T30" y="T31"/>
                                    </a:cxn>
                                    <a:cxn ang="T114">
                                      <a:pos x="T32" y="T33"/>
                                    </a:cxn>
                                    <a:cxn ang="T115">
                                      <a:pos x="T34" y="T35"/>
                                    </a:cxn>
                                    <a:cxn ang="T116">
                                      <a:pos x="T36" y="T37"/>
                                    </a:cxn>
                                    <a:cxn ang="T117">
                                      <a:pos x="T38" y="T39"/>
                                    </a:cxn>
                                    <a:cxn ang="T118">
                                      <a:pos x="T40" y="T41"/>
                                    </a:cxn>
                                    <a:cxn ang="T119">
                                      <a:pos x="T42" y="T43"/>
                                    </a:cxn>
                                    <a:cxn ang="T120">
                                      <a:pos x="T44" y="T45"/>
                                    </a:cxn>
                                    <a:cxn ang="T121">
                                      <a:pos x="T46" y="T47"/>
                                    </a:cxn>
                                    <a:cxn ang="T122">
                                      <a:pos x="T48" y="T49"/>
                                    </a:cxn>
                                    <a:cxn ang="T123">
                                      <a:pos x="T50" y="T51"/>
                                    </a:cxn>
                                    <a:cxn ang="T124">
                                      <a:pos x="T52" y="T53"/>
                                    </a:cxn>
                                    <a:cxn ang="T125">
                                      <a:pos x="T54" y="T55"/>
                                    </a:cxn>
                                    <a:cxn ang="T126">
                                      <a:pos x="T56" y="T57"/>
                                    </a:cxn>
                                    <a:cxn ang="T127">
                                      <a:pos x="T58" y="T59"/>
                                    </a:cxn>
                                    <a:cxn ang="T128">
                                      <a:pos x="T60" y="T61"/>
                                    </a:cxn>
                                    <a:cxn ang="T129">
                                      <a:pos x="T62" y="T63"/>
                                    </a:cxn>
                                    <a:cxn ang="T130">
                                      <a:pos x="T64" y="T65"/>
                                    </a:cxn>
                                    <a:cxn ang="T131">
                                      <a:pos x="T66" y="T67"/>
                                    </a:cxn>
                                    <a:cxn ang="T132">
                                      <a:pos x="T68" y="T69"/>
                                    </a:cxn>
                                    <a:cxn ang="T133">
                                      <a:pos x="T70" y="T71"/>
                                    </a:cxn>
                                    <a:cxn ang="T134">
                                      <a:pos x="T72" y="T73"/>
                                    </a:cxn>
                                    <a:cxn ang="T135">
                                      <a:pos x="T74" y="T75"/>
                                    </a:cxn>
                                    <a:cxn ang="T136">
                                      <a:pos x="T76" y="T77"/>
                                    </a:cxn>
                                    <a:cxn ang="T137">
                                      <a:pos x="T78" y="T79"/>
                                    </a:cxn>
                                    <a:cxn ang="T138">
                                      <a:pos x="T80" y="T81"/>
                                    </a:cxn>
                                    <a:cxn ang="T139">
                                      <a:pos x="T82" y="T83"/>
                                    </a:cxn>
                                    <a:cxn ang="T140">
                                      <a:pos x="T84" y="T85"/>
                                    </a:cxn>
                                    <a:cxn ang="T141">
                                      <a:pos x="T86" y="T87"/>
                                    </a:cxn>
                                    <a:cxn ang="T142">
                                      <a:pos x="T88" y="T89"/>
                                    </a:cxn>
                                    <a:cxn ang="T143">
                                      <a:pos x="T90" y="T91"/>
                                    </a:cxn>
                                    <a:cxn ang="T144">
                                      <a:pos x="T92" y="T93"/>
                                    </a:cxn>
                                    <a:cxn ang="T145">
                                      <a:pos x="T94" y="T95"/>
                                    </a:cxn>
                                    <a:cxn ang="T146">
                                      <a:pos x="T96" y="T97"/>
                                    </a:cxn>
                                  </a:cxnLst>
                                  <a:rect l="0" t="0" r="r" b="b"/>
                                  <a:pathLst>
                                    <a:path w="90" h="93">
                                      <a:moveTo>
                                        <a:pt x="86" y="38"/>
                                      </a:moveTo>
                                      <a:cubicBezTo>
                                        <a:pt x="88" y="40"/>
                                        <a:pt x="90" y="43"/>
                                        <a:pt x="90" y="46"/>
                                      </a:cubicBezTo>
                                      <a:cubicBezTo>
                                        <a:pt x="90" y="83"/>
                                        <a:pt x="90" y="83"/>
                                        <a:pt x="90" y="83"/>
                                      </a:cubicBezTo>
                                      <a:cubicBezTo>
                                        <a:pt x="90" y="88"/>
                                        <a:pt x="86" y="93"/>
                                        <a:pt x="81" y="93"/>
                                      </a:cubicBezTo>
                                      <a:cubicBezTo>
                                        <a:pt x="9" y="93"/>
                                        <a:pt x="9" y="93"/>
                                        <a:pt x="9" y="93"/>
                                      </a:cubicBezTo>
                                      <a:cubicBezTo>
                                        <a:pt x="4" y="93"/>
                                        <a:pt x="0" y="88"/>
                                        <a:pt x="0" y="83"/>
                                      </a:cubicBezTo>
                                      <a:cubicBezTo>
                                        <a:pt x="0" y="46"/>
                                        <a:pt x="0" y="46"/>
                                        <a:pt x="0" y="46"/>
                                      </a:cubicBezTo>
                                      <a:cubicBezTo>
                                        <a:pt x="0" y="44"/>
                                        <a:pt x="1" y="41"/>
                                        <a:pt x="2" y="40"/>
                                      </a:cubicBezTo>
                                      <a:cubicBezTo>
                                        <a:pt x="2" y="40"/>
                                        <a:pt x="2" y="40"/>
                                        <a:pt x="2" y="40"/>
                                      </a:cubicBezTo>
                                      <a:cubicBezTo>
                                        <a:pt x="2" y="40"/>
                                        <a:pt x="2" y="40"/>
                                        <a:pt x="2" y="40"/>
                                      </a:cubicBezTo>
                                      <a:cubicBezTo>
                                        <a:pt x="2" y="39"/>
                                        <a:pt x="2" y="39"/>
                                        <a:pt x="3" y="39"/>
                                      </a:cubicBezTo>
                                      <a:cubicBezTo>
                                        <a:pt x="39" y="3"/>
                                        <a:pt x="39" y="3"/>
                                        <a:pt x="39" y="3"/>
                                      </a:cubicBezTo>
                                      <a:cubicBezTo>
                                        <a:pt x="43" y="0"/>
                                        <a:pt x="46" y="0"/>
                                        <a:pt x="50" y="3"/>
                                      </a:cubicBezTo>
                                      <a:cubicBezTo>
                                        <a:pt x="86" y="38"/>
                                        <a:pt x="86" y="38"/>
                                        <a:pt x="86" y="38"/>
                                      </a:cubicBezTo>
                                      <a:close/>
                                      <a:moveTo>
                                        <a:pt x="15" y="30"/>
                                      </a:moveTo>
                                      <a:cubicBezTo>
                                        <a:pt x="15" y="52"/>
                                        <a:pt x="15" y="52"/>
                                        <a:pt x="15" y="52"/>
                                      </a:cubicBezTo>
                                      <a:cubicBezTo>
                                        <a:pt x="45" y="75"/>
                                        <a:pt x="45" y="75"/>
                                        <a:pt x="45" y="75"/>
                                      </a:cubicBezTo>
                                      <a:cubicBezTo>
                                        <a:pt x="72" y="54"/>
                                        <a:pt x="72" y="54"/>
                                        <a:pt x="72" y="54"/>
                                      </a:cubicBezTo>
                                      <a:cubicBezTo>
                                        <a:pt x="72" y="30"/>
                                        <a:pt x="72" y="30"/>
                                        <a:pt x="72" y="30"/>
                                      </a:cubicBezTo>
                                      <a:cubicBezTo>
                                        <a:pt x="15" y="30"/>
                                        <a:pt x="15" y="30"/>
                                        <a:pt x="15" y="30"/>
                                      </a:cubicBezTo>
                                      <a:close/>
                                      <a:moveTo>
                                        <a:pt x="25" y="35"/>
                                      </a:moveTo>
                                      <a:cubicBezTo>
                                        <a:pt x="25" y="39"/>
                                        <a:pt x="25" y="39"/>
                                        <a:pt x="25" y="39"/>
                                      </a:cubicBezTo>
                                      <a:cubicBezTo>
                                        <a:pt x="63" y="39"/>
                                        <a:pt x="63" y="39"/>
                                        <a:pt x="63" y="39"/>
                                      </a:cubicBezTo>
                                      <a:cubicBezTo>
                                        <a:pt x="63" y="35"/>
                                        <a:pt x="63" y="35"/>
                                        <a:pt x="63" y="35"/>
                                      </a:cubicBezTo>
                                      <a:cubicBezTo>
                                        <a:pt x="25" y="35"/>
                                        <a:pt x="25" y="35"/>
                                        <a:pt x="25" y="35"/>
                                      </a:cubicBezTo>
                                      <a:close/>
                                      <a:moveTo>
                                        <a:pt x="25" y="51"/>
                                      </a:moveTo>
                                      <a:cubicBezTo>
                                        <a:pt x="25" y="55"/>
                                        <a:pt x="25" y="55"/>
                                        <a:pt x="25" y="55"/>
                                      </a:cubicBezTo>
                                      <a:cubicBezTo>
                                        <a:pt x="63" y="55"/>
                                        <a:pt x="63" y="55"/>
                                        <a:pt x="63" y="55"/>
                                      </a:cubicBezTo>
                                      <a:cubicBezTo>
                                        <a:pt x="63" y="51"/>
                                        <a:pt x="63" y="51"/>
                                        <a:pt x="63" y="51"/>
                                      </a:cubicBezTo>
                                      <a:cubicBezTo>
                                        <a:pt x="25" y="51"/>
                                        <a:pt x="25" y="51"/>
                                        <a:pt x="25" y="51"/>
                                      </a:cubicBezTo>
                                      <a:close/>
                                      <a:moveTo>
                                        <a:pt x="25" y="43"/>
                                      </a:moveTo>
                                      <a:cubicBezTo>
                                        <a:pt x="25" y="47"/>
                                        <a:pt x="25" y="47"/>
                                        <a:pt x="25" y="47"/>
                                      </a:cubicBezTo>
                                      <a:cubicBezTo>
                                        <a:pt x="63" y="47"/>
                                        <a:pt x="63" y="47"/>
                                        <a:pt x="63" y="47"/>
                                      </a:cubicBezTo>
                                      <a:cubicBezTo>
                                        <a:pt x="63" y="43"/>
                                        <a:pt x="63" y="43"/>
                                        <a:pt x="63" y="43"/>
                                      </a:cubicBezTo>
                                      <a:cubicBezTo>
                                        <a:pt x="25" y="43"/>
                                        <a:pt x="25" y="43"/>
                                        <a:pt x="25" y="43"/>
                                      </a:cubicBezTo>
                                      <a:close/>
                                      <a:moveTo>
                                        <a:pt x="10" y="87"/>
                                      </a:moveTo>
                                      <a:cubicBezTo>
                                        <a:pt x="28" y="69"/>
                                        <a:pt x="28" y="69"/>
                                        <a:pt x="28" y="69"/>
                                      </a:cubicBezTo>
                                      <a:cubicBezTo>
                                        <a:pt x="28" y="69"/>
                                        <a:pt x="28" y="68"/>
                                        <a:pt x="28" y="67"/>
                                      </a:cubicBezTo>
                                      <a:cubicBezTo>
                                        <a:pt x="27" y="66"/>
                                        <a:pt x="26" y="66"/>
                                        <a:pt x="25" y="67"/>
                                      </a:cubicBezTo>
                                      <a:cubicBezTo>
                                        <a:pt x="7" y="84"/>
                                        <a:pt x="7" y="84"/>
                                        <a:pt x="7" y="84"/>
                                      </a:cubicBezTo>
                                      <a:cubicBezTo>
                                        <a:pt x="6" y="85"/>
                                        <a:pt x="6" y="86"/>
                                        <a:pt x="7" y="87"/>
                                      </a:cubicBezTo>
                                      <a:cubicBezTo>
                                        <a:pt x="8" y="87"/>
                                        <a:pt x="9" y="87"/>
                                        <a:pt x="10" y="87"/>
                                      </a:cubicBezTo>
                                      <a:close/>
                                      <a:moveTo>
                                        <a:pt x="84" y="84"/>
                                      </a:moveTo>
                                      <a:cubicBezTo>
                                        <a:pt x="66" y="67"/>
                                        <a:pt x="66" y="67"/>
                                        <a:pt x="66" y="67"/>
                                      </a:cubicBezTo>
                                      <a:cubicBezTo>
                                        <a:pt x="65" y="66"/>
                                        <a:pt x="64" y="66"/>
                                        <a:pt x="63" y="67"/>
                                      </a:cubicBezTo>
                                      <a:cubicBezTo>
                                        <a:pt x="62" y="68"/>
                                        <a:pt x="62" y="69"/>
                                        <a:pt x="63" y="69"/>
                                      </a:cubicBezTo>
                                      <a:cubicBezTo>
                                        <a:pt x="81" y="87"/>
                                        <a:pt x="81" y="87"/>
                                        <a:pt x="81" y="87"/>
                                      </a:cubicBezTo>
                                      <a:cubicBezTo>
                                        <a:pt x="82" y="87"/>
                                        <a:pt x="83" y="87"/>
                                        <a:pt x="84" y="87"/>
                                      </a:cubicBezTo>
                                      <a:cubicBezTo>
                                        <a:pt x="85" y="86"/>
                                        <a:pt x="85" y="85"/>
                                        <a:pt x="84" y="8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bodyPr anchor="ctr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78.5pt;width:166.5pt;" coordorigin="-10640,0" coordsize="2362107,2266950" o:gfxdata="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">
                      <o:lock v:ext="edit" aspectratio="f"/>
                      <v:shape id="文本框 5" o:spid="_x0000_s1026" o:spt="202" type="#_x0000_t202" style="position:absolute;left:382335;top:9525;height:2223770;width:1969132;" filled="f" stroked="f" coordsize="21600,21600" o:gfxdata="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vCkE7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tabs>
                                  <w:tab w:val="left" w:pos="1453"/>
                                  <w:tab w:val="left" w:pos="3724"/>
                                  <w:tab w:val="left" w:pos="8119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before="0" w:beforeLines="50" w:after="0" w:afterLines="80" w:line="360" w:lineRule="exac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年龄：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23岁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tabs>
                                  <w:tab w:val="left" w:pos="1453"/>
                                  <w:tab w:val="left" w:pos="3724"/>
                                  <w:tab w:val="left" w:pos="8119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before="0" w:beforeLines="50" w:after="0" w:afterLines="50" w:line="360" w:lineRule="exac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所在城市：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tabs>
                                  <w:tab w:val="left" w:pos="1453"/>
                                  <w:tab w:val="left" w:pos="3724"/>
                                  <w:tab w:val="left" w:pos="8119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before="0" w:beforeLines="30" w:line="360" w:lineRule="exact"/>
                                <w:ind w:firstLine="420" w:firstLineChars="200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河南省郑州市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tabs>
                                  <w:tab w:val="left" w:pos="1453"/>
                                  <w:tab w:val="left" w:pos="3724"/>
                                  <w:tab w:val="left" w:pos="8119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before="0" w:beforeLines="20" w:line="360" w:lineRule="exact"/>
                                <w:textAlignment w:val="auto"/>
                                <w:outlineLvl w:val="9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联系电话：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tabs>
                                  <w:tab w:val="left" w:pos="1453"/>
                                  <w:tab w:val="left" w:pos="3724"/>
                                  <w:tab w:val="left" w:pos="8119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before="0" w:beforeLines="30" w:line="360" w:lineRule="exact"/>
                                <w:ind w:firstLine="420" w:firstLineChars="200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17319733921</w:t>
                              </w:r>
                            </w:p>
                            <w:p>
                              <w:pPr>
                                <w:tabs>
                                  <w:tab w:val="left" w:pos="1453"/>
                                  <w:tab w:val="left" w:pos="3724"/>
                                  <w:tab w:val="left" w:pos="8119"/>
                                </w:tabs>
                                <w:snapToGrid w:val="0"/>
                                <w:spacing w:before="156" w:beforeLines="50" w:line="360" w:lineRule="exact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邮箱：</w:t>
                              </w:r>
                            </w:p>
                            <w:p>
                              <w:pPr>
                                <w:snapToGrid w:val="0"/>
                                <w:spacing w:line="360" w:lineRule="exact"/>
                                <w:ind w:firstLine="210" w:firstLineChars="100"/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lldrrn@163.com</w:t>
                              </w:r>
                            </w:p>
                          </w:txbxContent>
                        </v:textbox>
                      </v:shape>
                      <v:group id="组合 110" o:spid="_x0000_s1026" o:spt="203" style="position:absolute;left:-10640;top:0;height:2266950;width:2172815;" coordorigin="-10640,0" coordsize="2172815,2266950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    <o:lock v:ext="edit" aspectratio="f"/>
                        <v:line id="_x0000_s1026" o:spid="_x0000_s1026" o:spt="20" style="position:absolute;left:0;top:561975;height:0;width:2162175;" filled="f" stroked="t" coordsize="21600,21600" o:gfxdata="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XoJr7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color="#F2F2F2 [3052]" miterlimit="8" joinstyle="miter"/>
                          <v:imagedata o:title=""/>
                          <o:lock v:ext="edit" aspectratio="f"/>
                        </v:line>
                        <v:line id="直接连接符 113" o:spid="_x0000_s1026" o:spt="20" style="position:absolute;left:0;top:1133475;height:0;width:2162175;" filled="f" stroked="t" coordsize="21600,21600" o:gfxdata="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QQ+svQAA&#10;ANwAAAAPAAAAAAAAAAEAIAAAACIAAABkcnMvZG93bnJldi54bWxQSwECFAAUAAAACACHTuJAMy8F&#10;njsAAAA5AAAAEAAAAAAAAAABACAAAAAMAQAAZHJzL3NoYXBleG1sLnhtbFBLBQYAAAAABgAGAFsB&#10;AAC2AwAAAAA=&#10;">
                          <v:fill on="f" focussize="0,0"/>
                          <v:stroke color="#F2F2F2 [3052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-10640;top:1657350;height:0;width:2162073;" filled="f" stroked="t" coordsize="21600,21600" o:gfxdata="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fEXWW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color="#F2F2F2 [3052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0;top:2266950;height:0;width:2162175;" filled="f" stroked="t" coordsize="21600,21600" o:gfxdata="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dhYIq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color="#F2F2F2 [3052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0;top:0;height:0;width:2162175;" filled="f" stroked="t" coordsize="21600,21600" o:gfxdata="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gtxRG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color="#F2F2F2 [3052]" miterlimit="8" joinstyle="miter"/>
                          <v:imagedata o:title=""/>
                          <o:lock v:ext="edit" aspectratio="f"/>
                        </v:line>
                      </v:group>
                      <v:shape id="KSO_Shape" o:spid="_x0000_s1026" o:spt="100" style="position:absolute;left:174191;top:209550;height:143510;width:143510;v-text-anchor:middle;" fillcolor="#FFFFFF [3212]" filled="t" stroked="f" coordsize="1993900,1873250" o:gfxdata="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dReKugAAANwA&#10;AAAPAAAAAAAAAAEAIAAAACIAAABkcnMvZG93bnJldi54bWxQSwECFAAUAAAACACHTuJAMy8FnjsA&#10;AAA5AAAAEAAAAAAAAAABACAAAAAJAQAAZHJzL3NoYXBleG1sLnhtbFBLBQYAAAAABgAGAFsBAACz&#10;AwAAAAA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        <v:path o:connectlocs="13427,112771;93318,44178;83037,87015;78963,61132;74288,53978;77651,53193;80385,51826;82545,49965;84104,47551;85279,44178;40936,94983;48456,60667;40936,61510;43862,53513;46788,52321;49139,50634;50889,48424;52120,45690;15449,20432;12365,22670;10891,26361;11382,121345;13730,124397;17388,125588;122807,124717;125455,121955;126247,27059;125100,23193;122234,20665;110933,24821;24048,20112;96084,15782;119723,8515;124882,9358;129441,11684;133126,15288;135746,19851;137029,25199;136920,121461;135391,126664;132580,131082;128731,134482;124063,136575;17388,137185;12228,136342;7643,133988;3958,130413;1364,125850;81,120531;191,24240;1692,19037;4503,14590;8380,11189;13047,9097;26177,8515" o:connectangles="0,0,0,0,0,0,0,0,0,0,0,0,0,0,0,0,0,0,0,0,0,0,0,0,0,0,0,0,0,0,0,0,0,0,0,0,0,0,0,0,0,0,0,0,0,0,0,0,0,0,0,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KSO_Shape" o:spid="_x0000_s1026" o:spt="100" style="position:absolute;left:193241;top:733425;height:191135;width:107949;v-text-anchor:middle;" fillcolor="#FFFFFF [3212]" filled="t" stroked="f" coordsize="559792,955625" o:gfxdata="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K4ItwAAANwAAAAP&#10;AAAAAAAAAAEAIAAAACIAAABkcnMvZG93bnJldi54bWxQSwECFAAUAAAACACHTuJAMy8FnjsAAAA5&#10;AAAAEAAAAAAAAAABACAAAAAGAQAAZHJzL3NoYXBleG1sLnhtbFBLBQYAAAAABgAGAFsBAACwAwAA&#10;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      <v:fill on="t" focussize="0,0"/>
                        <v:stroke on="f" weight="1pt" miterlimit="8" joinstyle="miter"/>
                        <v:imagedata o:title=""/>
                        <o:lock v:ext="edit" aspectratio="t"/>
                        <v:textbox inset="2.54mm,1.27mm,2.54mm,8.16463888888889mm"/>
                      </v:shape>
                      <v:shape id="KSO_Shape" o:spid="_x0000_s1026" o:spt="100" style="position:absolute;left:174191;top:1333500;height:143510;width:143510;v-text-anchor:middle;" fillcolor="#FFFFFF [3212]" filled="t" stroked="f" coordsize="5581,5581" o:gfxdata="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nXkNL4A&#10;AADcAAAADwAAAAAAAAABACAAAAAiAAAAZHJzL2Rvd25yZXYueG1sUEsBAhQAFAAAAAgAh07iQDMv&#10;BZ47AAAAOQAAABAAAAAAAAAAAQAgAAAADQEAAGRycy9zaGFwZXhtbC54bWxQSwUGAAAAAAYABgBb&#10;AQAAtwM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      <v:path o:connectlocs="@0,@0;@0,@0;@0,@0;@0,@0;@0,@0;@0,@0;@0,@0;@0,@0;@0,@0;@0,@0;@0,@0;@0,@0;@0,@0;@0,@0;@0,@0;@0,@0;@0,@0;@0,@0;@0,@0;@0,@0;@0,1021624161;@0,@0;@0,@0;@0,@0;@0,@0;1021624161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KSO_Shape" o:spid="_x0000_s1026" o:spt="100" style="position:absolute;left:174191;top:1847850;height:143510;width:143510;v-text-anchor:middle;" fillcolor="#FFFFFF [3212]" filled="t" stroked="f" coordsize="90,93" o:gfxdata="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xt/rW8AAAA&#10;3AAAAA8AAAAAAAAAAQAgAAAAIgAAAGRycy9kb3ducmV2LnhtbFBLAQIUABQAAAAIAIdO4kAzLwWe&#10;OwAAADkAAAAQAAAAAAAAAAEAIAAAAAsBAABkcnMvc2hhcGV4bWwueG1sUEsFBgAAAAAGAAYAWwEA&#10;ALUD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69" w:beforeLines="150" w:after="313" w:afterLines="100" w:line="360" w:lineRule="exact"/>
              <w:ind w:left="210" w:leftChars="100"/>
              <w:textAlignment w:val="auto"/>
              <w:outlineLvl w:val="9"/>
              <w:rPr>
                <w:rFonts w:hint="eastAsia" w:ascii="微软雅黑" w:hAnsi="微软雅黑" w:eastAsia="微软雅黑"/>
                <w:color w:val="FFFFFF" w:themeColor="background1"/>
                <w:sz w:val="2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sz w:val="28"/>
                <w14:textFill>
                  <w14:solidFill>
                    <w14:schemeClr w14:val="bg1"/>
                  </w14:solidFill>
                </w14:textFill>
              </w:rPr>
              <w:t>荣誉证书</w:t>
            </w:r>
            <w:r>
              <w:rPr>
                <w:rFonts w:hint="eastAsia" w:ascii="微软雅黑" w:hAnsi="微软雅黑" w:eastAsia="微软雅黑"/>
                <w:color w:val="FFFFFF" w:themeColor="background1"/>
                <w:sz w:val="28"/>
                <w:lang w:eastAsia="zh-CN"/>
                <w14:textFill>
                  <w14:solidFill>
                    <w14:schemeClr w14:val="bg1"/>
                  </w14:solidFill>
                </w14:textFill>
              </w:rPr>
              <w:t>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after="313" w:afterLines="100" w:line="360" w:lineRule="exact"/>
              <w:ind w:left="210" w:leftChars="100" w:firstLine="630" w:firstLineChars="300"/>
              <w:textAlignment w:val="auto"/>
              <w:outlineLvl w:val="9"/>
              <w:rPr>
                <w:rFonts w:ascii="微软雅黑" w:hAnsi="微软雅黑" w:eastAsia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CET4 英语证书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after="313" w:afterLines="100" w:line="360" w:lineRule="exact"/>
              <w:ind w:left="210" w:leftChars="100" w:firstLine="420" w:firstLineChars="200"/>
              <w:textAlignment w:val="auto"/>
              <w:outlineLvl w:val="9"/>
              <w:rPr>
                <w:rFonts w:hint="eastAsia" w:ascii="微软雅黑" w:hAnsi="微软雅黑" w:eastAsia="微软雅黑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国家励志奖学金证书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after="313" w:afterLines="100" w:line="360" w:lineRule="exact"/>
              <w:ind w:firstLine="210" w:firstLineChars="100"/>
              <w:jc w:val="center"/>
              <w:textAlignment w:val="auto"/>
              <w:outlineLvl w:val="9"/>
              <w:rPr>
                <w:rFonts w:hint="eastAsia" w:ascii="微软雅黑" w:hAnsi="微软雅黑" w:eastAsia="微软雅黑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计算机辅助设计电子CAD高级</w:t>
            </w:r>
            <w:r>
              <w:rPr>
                <w:rFonts w:hint="eastAsia" w:ascii="微软雅黑" w:hAnsi="微软雅黑" w:eastAsia="微软雅黑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工</w:t>
            </w:r>
            <w:r>
              <w:rPr>
                <w:rFonts w:hint="eastAsia" w:ascii="微软雅黑" w:hAnsi="微软雅黑" w:eastAsia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程师</w:t>
            </w:r>
            <w:r>
              <w:rPr>
                <w:rFonts w:hint="eastAsia" w:ascii="微软雅黑" w:hAnsi="微软雅黑" w:eastAsia="微软雅黑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证书等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after="313" w:afterLines="100" w:line="360" w:lineRule="exact"/>
              <w:ind w:firstLine="630" w:firstLineChars="300"/>
              <w:jc w:val="both"/>
              <w:textAlignment w:val="auto"/>
              <w:outlineLvl w:val="9"/>
              <w:rPr>
                <w:rFonts w:hint="eastAsia" w:ascii="微软雅黑" w:hAnsi="微软雅黑" w:eastAsia="微软雅黑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普通话二级甲等证书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157" w:afterLines="50" w:line="360" w:lineRule="exact"/>
              <w:ind w:left="0" w:hanging="840" w:hangingChars="400"/>
              <w:textAlignment w:val="auto"/>
              <w:outlineLvl w:val="9"/>
              <w:rPr>
                <w:rFonts w:hint="eastAsia" w:ascii="微软雅黑" w:hAnsi="微软雅黑" w:eastAsia="微软雅黑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157" w:afterLines="50" w:line="360" w:lineRule="exact"/>
              <w:ind w:left="0" w:hanging="840" w:hangingChars="400"/>
              <w:textAlignment w:val="auto"/>
              <w:outlineLvl w:val="9"/>
              <w:rPr>
                <w:rFonts w:hint="eastAsia" w:ascii="微软雅黑" w:hAnsi="微软雅黑" w:eastAsia="微软雅黑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157" w:afterLines="50" w:line="360" w:lineRule="exact"/>
              <w:ind w:left="0" w:hanging="840" w:hangingChars="400"/>
              <w:textAlignment w:val="auto"/>
              <w:outlineLvl w:val="9"/>
              <w:rPr>
                <w:rFonts w:hint="eastAsia" w:ascii="微软雅黑" w:hAnsi="微软雅黑" w:eastAsia="微软雅黑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157" w:afterLines="50" w:line="360" w:lineRule="exact"/>
              <w:ind w:left="0" w:hanging="840" w:hangingChars="400"/>
              <w:textAlignment w:val="auto"/>
              <w:outlineLvl w:val="9"/>
              <w:rPr>
                <w:rFonts w:hint="eastAsia" w:ascii="微软雅黑" w:hAnsi="微软雅黑" w:eastAsia="微软雅黑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157" w:afterLines="50" w:line="360" w:lineRule="exact"/>
              <w:ind w:left="0" w:hanging="840" w:hangingChars="400"/>
              <w:textAlignment w:val="auto"/>
              <w:outlineLvl w:val="9"/>
              <w:rPr>
                <w:rFonts w:hint="eastAsia" w:ascii="微软雅黑" w:hAnsi="微软雅黑" w:eastAsia="微软雅黑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>
            <w:pPr>
              <w:snapToGrid w:val="0"/>
              <w:spacing w:before="156" w:beforeLines="50" w:line="360" w:lineRule="exact"/>
              <w:ind w:left="210" w:leftChars="100"/>
              <w:rPr>
                <w:rFonts w:hint="eastAsia" w:ascii="微软雅黑" w:hAnsi="微软雅黑" w:eastAsia="微软雅黑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sz w:val="32"/>
                <w:szCs w:val="32"/>
                <w:lang w:eastAsia="zh-CN"/>
                <w14:textFill>
                  <w14:solidFill>
                    <w14:schemeClr w14:val="bg1"/>
                  </w14:solidFill>
                </w14:textFill>
              </w:rPr>
              <w:t>自我评价</w:t>
            </w:r>
            <w:r>
              <w:rPr>
                <w:rFonts w:hint="eastAsia" w:ascii="微软雅黑" w:hAnsi="微软雅黑" w:eastAsia="微软雅黑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7" w:afterLines="50" w:line="520" w:lineRule="exact"/>
              <w:ind w:left="210" w:leftChars="100"/>
              <w:textAlignment w:val="auto"/>
              <w:rPr>
                <w:rFonts w:hint="eastAsia" w:ascii="微软雅黑" w:hAnsi="微软雅黑" w:eastAsia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1.热爱编程、有良好的分析能力、解决问题的能力。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7" w:afterLines="50" w:line="520" w:lineRule="exact"/>
              <w:ind w:left="210" w:leftChars="100"/>
              <w:textAlignment w:val="auto"/>
              <w:rPr>
                <w:rFonts w:hint="eastAsia" w:ascii="微软雅黑" w:hAnsi="微软雅黑" w:eastAsia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2.能吃苦耐劳，待人热情、真诚，有较强的适应能力和团队协作精神。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7" w:afterLines="50" w:line="520" w:lineRule="exact"/>
              <w:ind w:left="210" w:leftChars="100"/>
              <w:textAlignment w:val="auto"/>
              <w:rPr>
                <w:rFonts w:hint="eastAsia" w:ascii="微软雅黑" w:hAnsi="微软雅黑" w:eastAsia="微软雅黑"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3.有较强的自我学习能力，空闲时间喜欢浏览</w:t>
            </w:r>
            <w:r>
              <w:rPr>
                <w:rFonts w:hint="eastAsia" w:ascii="微软雅黑" w:hAnsi="微软雅黑" w:eastAsia="微软雅黑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csdn博客网站，.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7" w:afterLines="50" w:line="520" w:lineRule="exact"/>
              <w:ind w:left="210" w:leftChars="100"/>
              <w:textAlignment w:val="auto"/>
              <w:rPr>
                <w:rFonts w:hint="eastAsia" w:ascii="微软雅黑" w:hAnsi="微软雅黑" w:eastAsia="微软雅黑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4.性格开朗、为人随和、</w:t>
            </w:r>
            <w:r>
              <w:rPr>
                <w:rFonts w:hint="eastAsia" w:ascii="微软雅黑" w:hAnsi="微软雅黑" w:eastAsia="微软雅黑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抗压能力强，能快速适应新的环境，接受出差和加班。</w:t>
            </w:r>
          </w:p>
        </w:tc>
        <w:tc>
          <w:tcPr>
            <w:tcW w:w="8363" w:type="dxa"/>
            <w:gridSpan w:val="2"/>
          </w:tcPr>
          <w:p>
            <w:pPr>
              <w:snapToGrid w:val="0"/>
              <w:spacing w:before="468" w:beforeLines="150" w:line="360" w:lineRule="exac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mc:AlternateContent>
                <mc:Choice Requires="wpg">
                  <w:drawing>
                    <wp:inline distT="0" distB="0" distL="0" distR="0">
                      <wp:extent cx="5123815" cy="326390"/>
                      <wp:effectExtent l="0" t="0" r="0" b="0"/>
                      <wp:docPr id="37" name="组合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24000" cy="326390"/>
                                <a:chOff x="0" y="0"/>
                                <a:chExt cx="5124000" cy="326390"/>
                              </a:xfrm>
                            </wpg:grpSpPr>
                            <wps:wsp>
                              <wps:cNvPr id="11" name="文本框 11"/>
                              <wps:cNvSpPr txBox="1"/>
                              <wps:spPr>
                                <a:xfrm>
                                  <a:off x="361950" y="0"/>
                                  <a:ext cx="1390650" cy="3263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snapToGrid w:val="0"/>
                                      <w:spacing w:line="360" w:lineRule="exact"/>
                                      <w:rPr>
                                        <w:rFonts w:hint="eastAsia" w:ascii="微软雅黑" w:hAnsi="微软雅黑" w:eastAsia="微软雅黑"/>
                                        <w:color w:val="376295"/>
                                        <w:lang w:eastAsia="zh-CN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/>
                                        <w:color w:val="376295"/>
                                        <w:sz w:val="28"/>
                                        <w:lang w:eastAsia="zh-CN"/>
                                      </w:rPr>
                                      <w:t>专业技能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spAutoFit/>
                              </wps:bodyPr>
                            </wps:wsp>
                            <wps:wsp>
                              <wps:cNvPr id="27" name="直接连接符 27"/>
                              <wps:cNvCnPr/>
                              <wps:spPr>
                                <a:xfrm>
                                  <a:off x="1524000" y="171450"/>
                                  <a:ext cx="3600000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376295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" name="椭圆 5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24000" cy="324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7629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8" name="Freeform 5"/>
                              <wps:cNvSpPr>
                                <a:spLocks noChangeAspect="1" noEditPoints="1"/>
                              </wps:cNvSpPr>
                              <wps:spPr bwMode="auto">
                                <a:xfrm>
                                  <a:off x="57150" y="76200"/>
                                  <a:ext cx="216000" cy="170022"/>
                                </a:xfrm>
                                <a:custGeom>
                                  <a:avLst/>
                                  <a:gdLst>
                                    <a:gd name="T0" fmla="*/ 345 w 448"/>
                                    <a:gd name="T1" fmla="*/ 162 h 352"/>
                                    <a:gd name="T2" fmla="*/ 233 w 448"/>
                                    <a:gd name="T3" fmla="*/ 204 h 352"/>
                                    <a:gd name="T4" fmla="*/ 224 w 448"/>
                                    <a:gd name="T5" fmla="*/ 205 h 352"/>
                                    <a:gd name="T6" fmla="*/ 215 w 448"/>
                                    <a:gd name="T7" fmla="*/ 204 h 352"/>
                                    <a:gd name="T8" fmla="*/ 103 w 448"/>
                                    <a:gd name="T9" fmla="*/ 162 h 352"/>
                                    <a:gd name="T10" fmla="*/ 100 w 448"/>
                                    <a:gd name="T11" fmla="*/ 235 h 352"/>
                                    <a:gd name="T12" fmla="*/ 224 w 448"/>
                                    <a:gd name="T13" fmla="*/ 294 h 352"/>
                                    <a:gd name="T14" fmla="*/ 348 w 448"/>
                                    <a:gd name="T15" fmla="*/ 235 h 352"/>
                                    <a:gd name="T16" fmla="*/ 345 w 448"/>
                                    <a:gd name="T17" fmla="*/ 162 h 352"/>
                                    <a:gd name="T18" fmla="*/ 448 w 448"/>
                                    <a:gd name="T19" fmla="*/ 88 h 352"/>
                                    <a:gd name="T20" fmla="*/ 443 w 448"/>
                                    <a:gd name="T21" fmla="*/ 81 h 352"/>
                                    <a:gd name="T22" fmla="*/ 226 w 448"/>
                                    <a:gd name="T23" fmla="*/ 0 h 352"/>
                                    <a:gd name="T24" fmla="*/ 224 w 448"/>
                                    <a:gd name="T25" fmla="*/ 0 h 352"/>
                                    <a:gd name="T26" fmla="*/ 222 w 448"/>
                                    <a:gd name="T27" fmla="*/ 0 h 352"/>
                                    <a:gd name="T28" fmla="*/ 5 w 448"/>
                                    <a:gd name="T29" fmla="*/ 81 h 352"/>
                                    <a:gd name="T30" fmla="*/ 0 w 448"/>
                                    <a:gd name="T31" fmla="*/ 88 h 352"/>
                                    <a:gd name="T32" fmla="*/ 5 w 448"/>
                                    <a:gd name="T33" fmla="*/ 95 h 352"/>
                                    <a:gd name="T34" fmla="*/ 69 w 448"/>
                                    <a:gd name="T35" fmla="*/ 119 h 352"/>
                                    <a:gd name="T36" fmla="*/ 50 w 448"/>
                                    <a:gd name="T37" fmla="*/ 195 h 352"/>
                                    <a:gd name="T38" fmla="*/ 38 w 448"/>
                                    <a:gd name="T39" fmla="*/ 220 h 352"/>
                                    <a:gd name="T40" fmla="*/ 49 w 448"/>
                                    <a:gd name="T41" fmla="*/ 245 h 352"/>
                                    <a:gd name="T42" fmla="*/ 38 w 448"/>
                                    <a:gd name="T43" fmla="*/ 344 h 352"/>
                                    <a:gd name="T44" fmla="*/ 39 w 448"/>
                                    <a:gd name="T45" fmla="*/ 350 h 352"/>
                                    <a:gd name="T46" fmla="*/ 44 w 448"/>
                                    <a:gd name="T47" fmla="*/ 352 h 352"/>
                                    <a:gd name="T48" fmla="*/ 81 w 448"/>
                                    <a:gd name="T49" fmla="*/ 352 h 352"/>
                                    <a:gd name="T50" fmla="*/ 86 w 448"/>
                                    <a:gd name="T51" fmla="*/ 350 h 352"/>
                                    <a:gd name="T52" fmla="*/ 87 w 448"/>
                                    <a:gd name="T53" fmla="*/ 344 h 352"/>
                                    <a:gd name="T54" fmla="*/ 76 w 448"/>
                                    <a:gd name="T55" fmla="*/ 245 h 352"/>
                                    <a:gd name="T56" fmla="*/ 87 w 448"/>
                                    <a:gd name="T57" fmla="*/ 220 h 352"/>
                                    <a:gd name="T58" fmla="*/ 75 w 448"/>
                                    <a:gd name="T59" fmla="*/ 195 h 352"/>
                                    <a:gd name="T60" fmla="*/ 95 w 448"/>
                                    <a:gd name="T61" fmla="*/ 128 h 352"/>
                                    <a:gd name="T62" fmla="*/ 222 w 448"/>
                                    <a:gd name="T63" fmla="*/ 176 h 352"/>
                                    <a:gd name="T64" fmla="*/ 224 w 448"/>
                                    <a:gd name="T65" fmla="*/ 176 h 352"/>
                                    <a:gd name="T66" fmla="*/ 226 w 448"/>
                                    <a:gd name="T67" fmla="*/ 176 h 352"/>
                                    <a:gd name="T68" fmla="*/ 443 w 448"/>
                                    <a:gd name="T69" fmla="*/ 95 h 352"/>
                                    <a:gd name="T70" fmla="*/ 448 w 448"/>
                                    <a:gd name="T71" fmla="*/ 88 h 35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</a:cxnLst>
                                  <a:rect l="0" t="0" r="r" b="b"/>
                                  <a:pathLst>
                                    <a:path w="448" h="352">
                                      <a:moveTo>
                                        <a:pt x="345" y="162"/>
                                      </a:moveTo>
                                      <a:cubicBezTo>
                                        <a:pt x="233" y="204"/>
                                        <a:pt x="233" y="204"/>
                                        <a:pt x="233" y="204"/>
                                      </a:cubicBezTo>
                                      <a:cubicBezTo>
                                        <a:pt x="230" y="205"/>
                                        <a:pt x="227" y="205"/>
                                        <a:pt x="224" y="205"/>
                                      </a:cubicBezTo>
                                      <a:cubicBezTo>
                                        <a:pt x="221" y="205"/>
                                        <a:pt x="218" y="205"/>
                                        <a:pt x="215" y="204"/>
                                      </a:cubicBezTo>
                                      <a:cubicBezTo>
                                        <a:pt x="103" y="162"/>
                                        <a:pt x="103" y="162"/>
                                        <a:pt x="103" y="162"/>
                                      </a:cubicBezTo>
                                      <a:cubicBezTo>
                                        <a:pt x="100" y="235"/>
                                        <a:pt x="100" y="235"/>
                                        <a:pt x="100" y="235"/>
                                      </a:cubicBezTo>
                                      <a:cubicBezTo>
                                        <a:pt x="98" y="267"/>
                                        <a:pt x="155" y="294"/>
                                        <a:pt x="224" y="294"/>
                                      </a:cubicBezTo>
                                      <a:cubicBezTo>
                                        <a:pt x="293" y="294"/>
                                        <a:pt x="350" y="267"/>
                                        <a:pt x="348" y="235"/>
                                      </a:cubicBezTo>
                                      <a:lnTo>
                                        <a:pt x="345" y="162"/>
                                      </a:lnTo>
                                      <a:close/>
                                      <a:moveTo>
                                        <a:pt x="448" y="88"/>
                                      </a:moveTo>
                                      <a:cubicBezTo>
                                        <a:pt x="448" y="85"/>
                                        <a:pt x="446" y="82"/>
                                        <a:pt x="443" y="81"/>
                                      </a:cubicBezTo>
                                      <a:cubicBezTo>
                                        <a:pt x="226" y="0"/>
                                        <a:pt x="226" y="0"/>
                                        <a:pt x="226" y="0"/>
                                      </a:cubicBezTo>
                                      <a:cubicBezTo>
                                        <a:pt x="225" y="0"/>
                                        <a:pt x="225" y="0"/>
                                        <a:pt x="224" y="0"/>
                                      </a:cubicBezTo>
                                      <a:cubicBezTo>
                                        <a:pt x="223" y="0"/>
                                        <a:pt x="223" y="0"/>
                                        <a:pt x="222" y="0"/>
                                      </a:cubicBezTo>
                                      <a:cubicBezTo>
                                        <a:pt x="5" y="81"/>
                                        <a:pt x="5" y="81"/>
                                        <a:pt x="5" y="81"/>
                                      </a:cubicBezTo>
                                      <a:cubicBezTo>
                                        <a:pt x="2" y="82"/>
                                        <a:pt x="0" y="85"/>
                                        <a:pt x="0" y="88"/>
                                      </a:cubicBezTo>
                                      <a:cubicBezTo>
                                        <a:pt x="0" y="91"/>
                                        <a:pt x="2" y="94"/>
                                        <a:pt x="5" y="95"/>
                                      </a:cubicBezTo>
                                      <a:cubicBezTo>
                                        <a:pt x="69" y="119"/>
                                        <a:pt x="69" y="119"/>
                                        <a:pt x="69" y="119"/>
                                      </a:cubicBezTo>
                                      <a:cubicBezTo>
                                        <a:pt x="57" y="139"/>
                                        <a:pt x="51" y="168"/>
                                        <a:pt x="50" y="195"/>
                                      </a:cubicBezTo>
                                      <a:cubicBezTo>
                                        <a:pt x="43" y="200"/>
                                        <a:pt x="38" y="209"/>
                                        <a:pt x="38" y="220"/>
                                      </a:cubicBezTo>
                                      <a:cubicBezTo>
                                        <a:pt x="38" y="230"/>
                                        <a:pt x="42" y="239"/>
                                        <a:pt x="49" y="245"/>
                                      </a:cubicBezTo>
                                      <a:cubicBezTo>
                                        <a:pt x="38" y="344"/>
                                        <a:pt x="38" y="344"/>
                                        <a:pt x="38" y="344"/>
                                      </a:cubicBezTo>
                                      <a:cubicBezTo>
                                        <a:pt x="37" y="346"/>
                                        <a:pt x="38" y="348"/>
                                        <a:pt x="39" y="350"/>
                                      </a:cubicBezTo>
                                      <a:cubicBezTo>
                                        <a:pt x="40" y="351"/>
                                        <a:pt x="42" y="352"/>
                                        <a:pt x="44" y="352"/>
                                      </a:cubicBezTo>
                                      <a:cubicBezTo>
                                        <a:pt x="81" y="352"/>
                                        <a:pt x="81" y="352"/>
                                        <a:pt x="81" y="352"/>
                                      </a:cubicBezTo>
                                      <a:cubicBezTo>
                                        <a:pt x="83" y="352"/>
                                        <a:pt x="85" y="351"/>
                                        <a:pt x="86" y="350"/>
                                      </a:cubicBezTo>
                                      <a:cubicBezTo>
                                        <a:pt x="87" y="348"/>
                                        <a:pt x="87" y="346"/>
                                        <a:pt x="87" y="344"/>
                                      </a:cubicBezTo>
                                      <a:cubicBezTo>
                                        <a:pt x="76" y="245"/>
                                        <a:pt x="76" y="245"/>
                                        <a:pt x="76" y="245"/>
                                      </a:cubicBezTo>
                                      <a:cubicBezTo>
                                        <a:pt x="83" y="239"/>
                                        <a:pt x="87" y="230"/>
                                        <a:pt x="87" y="220"/>
                                      </a:cubicBezTo>
                                      <a:cubicBezTo>
                                        <a:pt x="87" y="209"/>
                                        <a:pt x="82" y="200"/>
                                        <a:pt x="75" y="195"/>
                                      </a:cubicBezTo>
                                      <a:cubicBezTo>
                                        <a:pt x="77" y="164"/>
                                        <a:pt x="84" y="139"/>
                                        <a:pt x="95" y="128"/>
                                      </a:cubicBezTo>
                                      <a:cubicBezTo>
                                        <a:pt x="222" y="176"/>
                                        <a:pt x="222" y="176"/>
                                        <a:pt x="222" y="176"/>
                                      </a:cubicBezTo>
                                      <a:cubicBezTo>
                                        <a:pt x="223" y="176"/>
                                        <a:pt x="223" y="176"/>
                                        <a:pt x="224" y="176"/>
                                      </a:cubicBezTo>
                                      <a:cubicBezTo>
                                        <a:pt x="225" y="176"/>
                                        <a:pt x="225" y="176"/>
                                        <a:pt x="226" y="176"/>
                                      </a:cubicBezTo>
                                      <a:cubicBezTo>
                                        <a:pt x="443" y="95"/>
                                        <a:pt x="443" y="95"/>
                                        <a:pt x="443" y="95"/>
                                      </a:cubicBezTo>
                                      <a:cubicBezTo>
                                        <a:pt x="446" y="94"/>
                                        <a:pt x="448" y="91"/>
                                        <a:pt x="448" y="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25.7pt;width:403.45pt;" coordsize="5124000,326390" o:gfxdata="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">
                      <o:lock v:ext="edit" aspectratio="f"/>
                      <v:shape id="_x0000_s1026" o:spid="_x0000_s1026" o:spt="202" type="#_x0000_t202" style="position:absolute;left:361950;top:0;height:326390;width:1390650;" filled="f" stroked="f" coordsize="21600,21600" o:gfxdata="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rKJWZLUAAADbAAAADwAA&#10;AAAAAAABACAAAAAiAAAAZHJzL2Rvd25yZXYueG1sUEsBAhQAFAAAAAgAh07iQDMvBZ47AAAAOQAA&#10;ABAAAAAAAAAAAQAgAAAABAEAAGRycy9zaGFwZXhtbC54bWxQSwUGAAAAAAYABgBbAQAArgMAAAAA&#10;">
                        <v:fill on="f" focussize="0,0"/>
                        <v:stroke on="f" weight="0.5pt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color w:val="376295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376295"/>
                                  <w:sz w:val="28"/>
                                  <w:lang w:eastAsia="zh-CN"/>
                                </w:rPr>
                                <w:t>专业技能</w:t>
                              </w:r>
                            </w:p>
                          </w:txbxContent>
                        </v:textbox>
                      </v:shape>
                      <v:line id="_x0000_s1026" o:spid="_x0000_s1026" o:spt="20" style="position:absolute;left:1524000;top:171450;height:0;width:3600000;" filled="f" stroked="t" coordsize="21600,21600" o:gfxdata="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vDFn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5pt" color="#376295 [3204]" miterlimit="8" joinstyle="miter" dashstyle="dash"/>
                        <v:imagedata o:title=""/>
                        <o:lock v:ext="edit" aspectratio="f"/>
                      </v:line>
                      <v:shape id="椭圆 5" o:spid="_x0000_s1026" o:spt="3" type="#_x0000_t3" style="position:absolute;left:0;top:0;height:324000;width:324000;v-text-anchor:middle;" fillcolor="#376295" filled="t" stroked="f" coordsize="21600,21600" o:gfxdata="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+BaBbgAAADaAAAA&#10;DwAAAAAAAAABACAAAAAiAAAAZHJzL2Rvd25yZXYueG1sUEsBAhQAFAAAAAgAh07iQDMvBZ47AAAA&#10;OQAAABAAAAAAAAAAAQAgAAAABwEAAGRycy9zaGFwZXhtbC54bWxQSwUGAAAAAAYABgBbAQAAsQMA&#10;AAAA&#10;">
                        <v:fill on="t" focussize="0,0"/>
                        <v:stroke on="f" weight="1pt" miterlimit="8" joinstyle="miter"/>
                        <v:imagedata o:title=""/>
                        <o:lock v:ext="edit" aspectratio="t"/>
                      </v:shape>
                      <v:shape id="Freeform 5" o:spid="_x0000_s1026" o:spt="100" style="position:absolute;left:57150;top:76200;height:170022;width:216000;" fillcolor="#FFFFFF [3212]" filled="t" stroked="f" coordsize="448,352" o:gfxdata="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etTxugAAANsA&#10;AAAPAAAAAAAAAAEAIAAAACIAAABkcnMvZG93bnJldi54bWxQSwECFAAUAAAACACHTuJAMy8FnjsA&#10;AAA5AAAAEAAAAAAAAAABACAAAAAJAQAAZHJzL3NoYXBleG1sLnhtbFBLBQYAAAAABgAGAFsBAACz&#10;AwAAAAA=&#10;" path="m345,162c233,204,233,204,233,204c230,205,227,205,224,205c221,205,218,205,215,204c103,162,103,162,103,162c100,235,100,235,100,235c98,267,155,294,224,294c293,294,350,267,348,235l345,162xm448,88c448,85,446,82,443,81c226,0,226,0,226,0c225,0,225,0,224,0c223,0,223,0,222,0c5,81,5,81,5,81c2,82,0,85,0,88c0,91,2,94,5,95c69,119,69,119,69,119c57,139,51,168,50,195c43,200,38,209,38,220c38,230,42,239,49,245c38,344,38,344,38,344c37,346,38,348,39,350c40,351,42,352,44,352c81,352,81,352,81,352c83,352,85,351,86,350c87,348,87,346,87,344c76,245,76,245,76,245c83,239,87,230,87,220c87,209,82,200,75,195c77,164,84,139,95,128c222,176,222,176,222,176c223,176,223,176,224,176c225,176,225,176,226,176c443,95,443,95,443,95c446,94,448,91,448,88xe">
                        <v:path o:connectlocs="166339,78248;112339,98535;108000,99018;103660,98535;49660,78248;48214,113509;108000,142007;167785,113509;166339,78248;216000,42505;213589,39124;108964,0;108000,0;107035,0;2410,39124;0,42505;2410,45886;33267,57479;24107,94188;18321,106263;23625,118339;18321,166157;18803,169055;21214,170022;39053,170022;41464,169055;41946,166157;36642,118339;41946,106263;36160,94188;45803,61826;107035,85011;108000,85011;108964,85011;213589,45886;216000,42505" o:connectangles="0,0,0,0,0,0,0,0,0,0,0,0,0,0,0,0,0,0,0,0,0,0,0,0,0,0,0,0,0,0,0,0,0,0,0,0"/>
                        <v:fill on="t" focussize="0,0"/>
                        <v:stroke on="f"/>
                        <v:imagedata o:title=""/>
                        <o:lock v:ext="edit" aspectratio="t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vMerge w:val="continue"/>
            <w:shd w:val="clear" w:color="auto" w:fill="auto"/>
          </w:tcPr>
          <w:p>
            <w:pPr>
              <w:snapToGrid w:val="0"/>
              <w:spacing w:before="312" w:beforeLines="100" w:line="360" w:lineRule="exact"/>
              <w:ind w:left="441" w:leftChars="210"/>
              <w:rPr>
                <w:rFonts w:ascii="微软雅黑" w:hAnsi="微软雅黑" w:eastAsia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363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429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157" w:afterLines="50" w:line="380" w:lineRule="exact"/>
              <w:ind w:firstLine="210" w:firstLineChars="100"/>
              <w:textAlignment w:val="auto"/>
              <w:outlineLvl w:val="9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计算机专业，具有良好的计算机基础和逻辑思维能力。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429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157" w:afterLines="50" w:line="380" w:lineRule="exact"/>
              <w:ind w:firstLine="210" w:firstLineChars="100"/>
              <w:textAlignment w:val="auto"/>
              <w:outlineLvl w:val="9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2. 精通Python语言、有良好的编码风格及测试习惯。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429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157" w:afterLines="50" w:line="380" w:lineRule="exact"/>
              <w:ind w:firstLine="210" w:firstLineChars="100"/>
              <w:textAlignment w:val="auto"/>
              <w:outlineLvl w:val="9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3. 熟练使用Scrapy、Django等Python主流框架，熟悉pyspider框架。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429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157" w:afterLines="50" w:line="380" w:lineRule="exact"/>
              <w:ind w:firstLine="210" w:firstLineChars="100"/>
              <w:textAlignment w:val="auto"/>
              <w:outlineLvl w:val="9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4. 熟练使用正则表达式、xpath、bs4、selenium等网页解析技术。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429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157" w:afterLines="50" w:line="380" w:lineRule="exact"/>
              <w:ind w:firstLine="210" w:firstLineChars="100"/>
              <w:textAlignment w:val="auto"/>
              <w:outlineLvl w:val="9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5. 熟练使用Git、SVN进行源代码管理，协助他人开发。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429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157" w:afterLines="50" w:line="380" w:lineRule="exact"/>
              <w:ind w:left="630" w:leftChars="100" w:hanging="420" w:hangingChars="200"/>
              <w:textAlignment w:val="auto"/>
              <w:outlineLvl w:val="9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6. 熟练使用 mysql数据库，熟悉MongoDB, Redis 等数据库，对数据库优化有一定            了解。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429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157" w:afterLines="50" w:line="380" w:lineRule="exact"/>
              <w:ind w:left="630" w:leftChars="100" w:hanging="420" w:hangingChars="200"/>
              <w:textAlignment w:val="auto"/>
              <w:outlineLvl w:val="9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7. 熟悉html、css、js、bootstrap、jquery等前端开发技术，结合Django后台开发，了解Linux系统、shell编程等。</w:t>
            </w:r>
            <w:bookmarkStart w:id="8" w:name="_GoBack"/>
            <w:bookmarkEnd w:id="8"/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429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157" w:afterLines="50" w:line="380" w:lineRule="exact"/>
              <w:ind w:firstLine="210" w:firstLineChars="100"/>
              <w:textAlignment w:val="auto"/>
              <w:outlineLvl w:val="9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8. 了解Nginx、uwsgi、负载均衡、分布式等运维技术。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429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157" w:afterLines="50" w:line="380" w:lineRule="exact"/>
              <w:textAlignment w:val="auto"/>
              <w:outlineLvl w:val="9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  9. 了解微信公众号/ 微信小程序的开发。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vMerge w:val="continue"/>
            <w:shd w:val="clear" w:color="auto" w:fill="auto"/>
          </w:tcPr>
          <w:p>
            <w:pPr>
              <w:snapToGrid w:val="0"/>
              <w:spacing w:before="468" w:beforeLines="150" w:line="360" w:lineRule="exact"/>
              <w:ind w:left="210" w:leftChars="100"/>
              <w:rPr>
                <w:rFonts w:ascii="微软雅黑" w:hAnsi="微软雅黑" w:eastAsia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363" w:type="dxa"/>
            <w:gridSpan w:val="2"/>
          </w:tcPr>
          <w:p>
            <w:pPr>
              <w:snapToGrid w:val="0"/>
              <w:spacing w:before="468" w:beforeLines="150" w:line="360" w:lineRule="exac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mc:AlternateContent>
                <mc:Choice Requires="wpg">
                  <w:drawing>
                    <wp:inline distT="0" distB="0" distL="0" distR="0">
                      <wp:extent cx="5123815" cy="342900"/>
                      <wp:effectExtent l="0" t="0" r="0" b="0"/>
                      <wp:docPr id="38" name="组合 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24000" cy="343050"/>
                                <a:chOff x="0" y="0"/>
                                <a:chExt cx="5124000" cy="343050"/>
                              </a:xfrm>
                            </wpg:grpSpPr>
                            <wps:wsp>
                              <wps:cNvPr id="14" name="文本框 14"/>
                              <wps:cNvSpPr txBox="1"/>
                              <wps:spPr>
                                <a:xfrm>
                                  <a:off x="361950" y="0"/>
                                  <a:ext cx="1390650" cy="3263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snapToGrid w:val="0"/>
                                      <w:spacing w:line="360" w:lineRule="exact"/>
                                      <w:rPr>
                                        <w:rFonts w:ascii="微软雅黑" w:hAnsi="微软雅黑" w:eastAsia="微软雅黑"/>
                                        <w:color w:val="5B9BD5" w:themeColor="accent1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ascii="微软雅黑" w:hAnsi="微软雅黑" w:eastAsia="微软雅黑"/>
                                        <w:color w:val="376295"/>
                                        <w:sz w:val="28"/>
                                      </w:rPr>
                                      <w:t>工作经历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spAutoFit/>
                              </wps:bodyPr>
                            </wps:wsp>
                            <wps:wsp>
                              <wps:cNvPr id="32" name="直接连接符 32"/>
                              <wps:cNvCnPr/>
                              <wps:spPr>
                                <a:xfrm>
                                  <a:off x="1524000" y="161925"/>
                                  <a:ext cx="3600000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376295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" name="椭圆 5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19050"/>
                                  <a:ext cx="324000" cy="324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7629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84" name="Freeform 19"/>
                              <wps:cNvSpPr>
                                <a:spLocks noChangeAspect="1" noEditPoints="1"/>
                              </wps:cNvSpPr>
                              <wps:spPr bwMode="auto">
                                <a:xfrm>
                                  <a:off x="76200" y="76200"/>
                                  <a:ext cx="180000" cy="180000"/>
                                </a:xfrm>
                                <a:custGeom>
                                  <a:avLst/>
                                  <a:gdLst>
                                    <a:gd name="T0" fmla="*/ 409 w 447"/>
                                    <a:gd name="T1" fmla="*/ 257 h 447"/>
                                    <a:gd name="T2" fmla="*/ 252 w 447"/>
                                    <a:gd name="T3" fmla="*/ 284 h 447"/>
                                    <a:gd name="T4" fmla="*/ 245 w 447"/>
                                    <a:gd name="T5" fmla="*/ 293 h 447"/>
                                    <a:gd name="T6" fmla="*/ 224 w 447"/>
                                    <a:gd name="T7" fmla="*/ 301 h 447"/>
                                    <a:gd name="T8" fmla="*/ 203 w 447"/>
                                    <a:gd name="T9" fmla="*/ 292 h 447"/>
                                    <a:gd name="T10" fmla="*/ 197 w 447"/>
                                    <a:gd name="T11" fmla="*/ 284 h 447"/>
                                    <a:gd name="T12" fmla="*/ 196 w 447"/>
                                    <a:gd name="T13" fmla="*/ 284 h 447"/>
                                    <a:gd name="T14" fmla="*/ 3 w 447"/>
                                    <a:gd name="T15" fmla="*/ 238 h 447"/>
                                    <a:gd name="T16" fmla="*/ 0 w 447"/>
                                    <a:gd name="T17" fmla="*/ 237 h 447"/>
                                    <a:gd name="T18" fmla="*/ 0 w 447"/>
                                    <a:gd name="T19" fmla="*/ 236 h 447"/>
                                    <a:gd name="T20" fmla="*/ 0 w 447"/>
                                    <a:gd name="T21" fmla="*/ 407 h 447"/>
                                    <a:gd name="T22" fmla="*/ 41 w 447"/>
                                    <a:gd name="T23" fmla="*/ 447 h 447"/>
                                    <a:gd name="T24" fmla="*/ 407 w 447"/>
                                    <a:gd name="T25" fmla="*/ 447 h 447"/>
                                    <a:gd name="T26" fmla="*/ 447 w 447"/>
                                    <a:gd name="T27" fmla="*/ 407 h 447"/>
                                    <a:gd name="T28" fmla="*/ 447 w 447"/>
                                    <a:gd name="T29" fmla="*/ 237 h 447"/>
                                    <a:gd name="T30" fmla="*/ 447 w 447"/>
                                    <a:gd name="T31" fmla="*/ 237 h 447"/>
                                    <a:gd name="T32" fmla="*/ 409 w 447"/>
                                    <a:gd name="T33" fmla="*/ 257 h 447"/>
                                    <a:gd name="T34" fmla="*/ 407 w 447"/>
                                    <a:gd name="T35" fmla="*/ 77 h 447"/>
                                    <a:gd name="T36" fmla="*/ 344 w 447"/>
                                    <a:gd name="T37" fmla="*/ 77 h 447"/>
                                    <a:gd name="T38" fmla="*/ 344 w 447"/>
                                    <a:gd name="T39" fmla="*/ 28 h 447"/>
                                    <a:gd name="T40" fmla="*/ 320 w 447"/>
                                    <a:gd name="T41" fmla="*/ 0 h 447"/>
                                    <a:gd name="T42" fmla="*/ 127 w 447"/>
                                    <a:gd name="T43" fmla="*/ 0 h 447"/>
                                    <a:gd name="T44" fmla="*/ 104 w 447"/>
                                    <a:gd name="T45" fmla="*/ 28 h 447"/>
                                    <a:gd name="T46" fmla="*/ 104 w 447"/>
                                    <a:gd name="T47" fmla="*/ 77 h 447"/>
                                    <a:gd name="T48" fmla="*/ 41 w 447"/>
                                    <a:gd name="T49" fmla="*/ 77 h 447"/>
                                    <a:gd name="T50" fmla="*/ 0 w 447"/>
                                    <a:gd name="T51" fmla="*/ 118 h 447"/>
                                    <a:gd name="T52" fmla="*/ 0 w 447"/>
                                    <a:gd name="T53" fmla="*/ 188 h 447"/>
                                    <a:gd name="T54" fmla="*/ 0 w 447"/>
                                    <a:gd name="T55" fmla="*/ 189 h 447"/>
                                    <a:gd name="T56" fmla="*/ 20 w 447"/>
                                    <a:gd name="T57" fmla="*/ 213 h 447"/>
                                    <a:gd name="T58" fmla="*/ 197 w 447"/>
                                    <a:gd name="T59" fmla="*/ 253 h 447"/>
                                    <a:gd name="T60" fmla="*/ 199 w 447"/>
                                    <a:gd name="T61" fmla="*/ 253 h 447"/>
                                    <a:gd name="T62" fmla="*/ 203 w 447"/>
                                    <a:gd name="T63" fmla="*/ 248 h 447"/>
                                    <a:gd name="T64" fmla="*/ 224 w 447"/>
                                    <a:gd name="T65" fmla="*/ 239 h 447"/>
                                    <a:gd name="T66" fmla="*/ 245 w 447"/>
                                    <a:gd name="T67" fmla="*/ 248 h 447"/>
                                    <a:gd name="T68" fmla="*/ 250 w 447"/>
                                    <a:gd name="T69" fmla="*/ 253 h 447"/>
                                    <a:gd name="T70" fmla="*/ 398 w 447"/>
                                    <a:gd name="T71" fmla="*/ 228 h 447"/>
                                    <a:gd name="T72" fmla="*/ 437 w 447"/>
                                    <a:gd name="T73" fmla="*/ 206 h 447"/>
                                    <a:gd name="T74" fmla="*/ 447 w 447"/>
                                    <a:gd name="T75" fmla="*/ 193 h 447"/>
                                    <a:gd name="T76" fmla="*/ 447 w 447"/>
                                    <a:gd name="T77" fmla="*/ 192 h 447"/>
                                    <a:gd name="T78" fmla="*/ 447 w 447"/>
                                    <a:gd name="T79" fmla="*/ 118 h 447"/>
                                    <a:gd name="T80" fmla="*/ 407 w 447"/>
                                    <a:gd name="T81" fmla="*/ 77 h 447"/>
                                    <a:gd name="T82" fmla="*/ 298 w 447"/>
                                    <a:gd name="T83" fmla="*/ 77 h 447"/>
                                    <a:gd name="T84" fmla="*/ 150 w 447"/>
                                    <a:gd name="T85" fmla="*/ 77 h 447"/>
                                    <a:gd name="T86" fmla="*/ 150 w 447"/>
                                    <a:gd name="T87" fmla="*/ 50 h 447"/>
                                    <a:gd name="T88" fmla="*/ 157 w 447"/>
                                    <a:gd name="T89" fmla="*/ 43 h 447"/>
                                    <a:gd name="T90" fmla="*/ 291 w 447"/>
                                    <a:gd name="T91" fmla="*/ 43 h 447"/>
                                    <a:gd name="T92" fmla="*/ 298 w 447"/>
                                    <a:gd name="T93" fmla="*/ 50 h 447"/>
                                    <a:gd name="T94" fmla="*/ 298 w 447"/>
                                    <a:gd name="T95" fmla="*/ 77 h 44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</a:cxnLst>
                                  <a:rect l="0" t="0" r="r" b="b"/>
                                  <a:pathLst>
                                    <a:path w="447" h="447">
                                      <a:moveTo>
                                        <a:pt x="409" y="257"/>
                                      </a:moveTo>
                                      <a:cubicBezTo>
                                        <a:pt x="369" y="272"/>
                                        <a:pt x="313" y="282"/>
                                        <a:pt x="252" y="284"/>
                                      </a:cubicBezTo>
                                      <a:cubicBezTo>
                                        <a:pt x="250" y="287"/>
                                        <a:pt x="248" y="290"/>
                                        <a:pt x="245" y="293"/>
                                      </a:cubicBezTo>
                                      <a:cubicBezTo>
                                        <a:pt x="240" y="298"/>
                                        <a:pt x="232" y="301"/>
                                        <a:pt x="224" y="301"/>
                                      </a:cubicBezTo>
                                      <a:cubicBezTo>
                                        <a:pt x="216" y="301"/>
                                        <a:pt x="209" y="298"/>
                                        <a:pt x="203" y="292"/>
                                      </a:cubicBezTo>
                                      <a:cubicBezTo>
                                        <a:pt x="200" y="290"/>
                                        <a:pt x="198" y="287"/>
                                        <a:pt x="197" y="284"/>
                                      </a:cubicBezTo>
                                      <a:cubicBezTo>
                                        <a:pt x="196" y="284"/>
                                        <a:pt x="196" y="284"/>
                                        <a:pt x="196" y="284"/>
                                      </a:cubicBezTo>
                                      <a:cubicBezTo>
                                        <a:pt x="110" y="281"/>
                                        <a:pt x="40" y="264"/>
                                        <a:pt x="3" y="238"/>
                                      </a:cubicBezTo>
                                      <a:cubicBezTo>
                                        <a:pt x="2" y="238"/>
                                        <a:pt x="1" y="237"/>
                                        <a:pt x="0" y="237"/>
                                      </a:cubicBezTo>
                                      <a:cubicBezTo>
                                        <a:pt x="0" y="236"/>
                                        <a:pt x="0" y="236"/>
                                        <a:pt x="0" y="236"/>
                                      </a:cubicBezTo>
                                      <a:cubicBezTo>
                                        <a:pt x="0" y="407"/>
                                        <a:pt x="0" y="407"/>
                                        <a:pt x="0" y="407"/>
                                      </a:cubicBezTo>
                                      <a:cubicBezTo>
                                        <a:pt x="0" y="429"/>
                                        <a:pt x="18" y="447"/>
                                        <a:pt x="41" y="447"/>
                                      </a:cubicBezTo>
                                      <a:cubicBezTo>
                                        <a:pt x="407" y="447"/>
                                        <a:pt x="407" y="447"/>
                                        <a:pt x="407" y="447"/>
                                      </a:cubicBezTo>
                                      <a:cubicBezTo>
                                        <a:pt x="429" y="447"/>
                                        <a:pt x="447" y="429"/>
                                        <a:pt x="447" y="407"/>
                                      </a:cubicBezTo>
                                      <a:cubicBezTo>
                                        <a:pt x="447" y="237"/>
                                        <a:pt x="447" y="237"/>
                                        <a:pt x="447" y="237"/>
                                      </a:cubicBezTo>
                                      <a:cubicBezTo>
                                        <a:pt x="447" y="237"/>
                                        <a:pt x="447" y="237"/>
                                        <a:pt x="447" y="237"/>
                                      </a:cubicBezTo>
                                      <a:cubicBezTo>
                                        <a:pt x="437" y="245"/>
                                        <a:pt x="424" y="251"/>
                                        <a:pt x="409" y="257"/>
                                      </a:cubicBezTo>
                                      <a:close/>
                                      <a:moveTo>
                                        <a:pt x="407" y="77"/>
                                      </a:moveTo>
                                      <a:cubicBezTo>
                                        <a:pt x="344" y="77"/>
                                        <a:pt x="344" y="77"/>
                                        <a:pt x="344" y="77"/>
                                      </a:cubicBezTo>
                                      <a:cubicBezTo>
                                        <a:pt x="344" y="28"/>
                                        <a:pt x="344" y="28"/>
                                        <a:pt x="344" y="28"/>
                                      </a:cubicBezTo>
                                      <a:cubicBezTo>
                                        <a:pt x="344" y="14"/>
                                        <a:pt x="333" y="3"/>
                                        <a:pt x="320" y="0"/>
                                      </a:cubicBezTo>
                                      <a:cubicBezTo>
                                        <a:pt x="127" y="0"/>
                                        <a:pt x="127" y="0"/>
                                        <a:pt x="127" y="0"/>
                                      </a:cubicBezTo>
                                      <a:cubicBezTo>
                                        <a:pt x="114" y="3"/>
                                        <a:pt x="104" y="14"/>
                                        <a:pt x="104" y="28"/>
                                      </a:cubicBezTo>
                                      <a:cubicBezTo>
                                        <a:pt x="104" y="77"/>
                                        <a:pt x="104" y="77"/>
                                        <a:pt x="104" y="77"/>
                                      </a:cubicBezTo>
                                      <a:cubicBezTo>
                                        <a:pt x="41" y="77"/>
                                        <a:pt x="41" y="77"/>
                                        <a:pt x="41" y="77"/>
                                      </a:cubicBezTo>
                                      <a:cubicBezTo>
                                        <a:pt x="18" y="77"/>
                                        <a:pt x="0" y="96"/>
                                        <a:pt x="0" y="118"/>
                                      </a:cubicBezTo>
                                      <a:cubicBezTo>
                                        <a:pt x="0" y="188"/>
                                        <a:pt x="0" y="188"/>
                                        <a:pt x="0" y="188"/>
                                      </a:cubicBezTo>
                                      <a:cubicBezTo>
                                        <a:pt x="0" y="189"/>
                                        <a:pt x="0" y="189"/>
                                        <a:pt x="0" y="189"/>
                                      </a:cubicBezTo>
                                      <a:cubicBezTo>
                                        <a:pt x="2" y="197"/>
                                        <a:pt x="9" y="205"/>
                                        <a:pt x="20" y="213"/>
                                      </a:cubicBezTo>
                                      <a:cubicBezTo>
                                        <a:pt x="52" y="235"/>
                                        <a:pt x="118" y="250"/>
                                        <a:pt x="197" y="253"/>
                                      </a:cubicBezTo>
                                      <a:cubicBezTo>
                                        <a:pt x="197" y="253"/>
                                        <a:pt x="198" y="253"/>
                                        <a:pt x="199" y="253"/>
                                      </a:cubicBezTo>
                                      <a:cubicBezTo>
                                        <a:pt x="200" y="251"/>
                                        <a:pt x="201" y="249"/>
                                        <a:pt x="203" y="248"/>
                                      </a:cubicBezTo>
                                      <a:cubicBezTo>
                                        <a:pt x="209" y="242"/>
                                        <a:pt x="216" y="239"/>
                                        <a:pt x="224" y="239"/>
                                      </a:cubicBezTo>
                                      <a:cubicBezTo>
                                        <a:pt x="233" y="239"/>
                                        <a:pt x="240" y="242"/>
                                        <a:pt x="245" y="248"/>
                                      </a:cubicBezTo>
                                      <a:cubicBezTo>
                                        <a:pt x="247" y="250"/>
                                        <a:pt x="248" y="251"/>
                                        <a:pt x="250" y="253"/>
                                      </a:cubicBezTo>
                                      <a:cubicBezTo>
                                        <a:pt x="308" y="251"/>
                                        <a:pt x="361" y="242"/>
                                        <a:pt x="398" y="228"/>
                                      </a:cubicBezTo>
                                      <a:cubicBezTo>
                                        <a:pt x="416" y="222"/>
                                        <a:pt x="429" y="214"/>
                                        <a:pt x="437" y="206"/>
                                      </a:cubicBezTo>
                                      <a:cubicBezTo>
                                        <a:pt x="442" y="202"/>
                                        <a:pt x="445" y="197"/>
                                        <a:pt x="447" y="193"/>
                                      </a:cubicBezTo>
                                      <a:cubicBezTo>
                                        <a:pt x="447" y="192"/>
                                        <a:pt x="447" y="192"/>
                                        <a:pt x="447" y="192"/>
                                      </a:cubicBezTo>
                                      <a:cubicBezTo>
                                        <a:pt x="447" y="118"/>
                                        <a:pt x="447" y="118"/>
                                        <a:pt x="447" y="118"/>
                                      </a:cubicBezTo>
                                      <a:cubicBezTo>
                                        <a:pt x="447" y="96"/>
                                        <a:pt x="429" y="77"/>
                                        <a:pt x="407" y="77"/>
                                      </a:cubicBezTo>
                                      <a:close/>
                                      <a:moveTo>
                                        <a:pt x="298" y="77"/>
                                      </a:moveTo>
                                      <a:cubicBezTo>
                                        <a:pt x="150" y="77"/>
                                        <a:pt x="150" y="77"/>
                                        <a:pt x="150" y="77"/>
                                      </a:cubicBezTo>
                                      <a:cubicBezTo>
                                        <a:pt x="150" y="50"/>
                                        <a:pt x="150" y="50"/>
                                        <a:pt x="150" y="50"/>
                                      </a:cubicBezTo>
                                      <a:cubicBezTo>
                                        <a:pt x="150" y="46"/>
                                        <a:pt x="153" y="43"/>
                                        <a:pt x="157" y="43"/>
                                      </a:cubicBezTo>
                                      <a:cubicBezTo>
                                        <a:pt x="291" y="43"/>
                                        <a:pt x="291" y="43"/>
                                        <a:pt x="291" y="43"/>
                                      </a:cubicBezTo>
                                      <a:cubicBezTo>
                                        <a:pt x="295" y="43"/>
                                        <a:pt x="298" y="46"/>
                                        <a:pt x="298" y="50"/>
                                      </a:cubicBezTo>
                                      <a:lnTo>
                                        <a:pt x="298" y="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27pt;width:403.45pt;" coordsize="5124000,343050" o:gfxdata="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">
                      <o:lock v:ext="edit" aspectratio="f"/>
                      <v:shape id="_x0000_s1026" o:spid="_x0000_s1026" o:spt="202" type="#_x0000_t202" style="position:absolute;left:361950;top:0;height:326390;width:1390650;" filled="f" stroked="f" coordsize="21600,21600" o:gfxdata="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vNX1/LUAAADbAAAADwAA&#10;AAAAAAABACAAAAAiAAAAZHJzL2Rvd25yZXYueG1sUEsBAhQAFAAAAAgAh07iQDMvBZ47AAAAOQAA&#10;ABAAAAAAAAAAAQAgAAAABAEAAGRycy9zaGFwZXhtbC54bWxQSwUGAAAAAAYABgBbAQAArgMAAAAA&#10;">
                        <v:fill on="f" focussize="0,0"/>
                        <v:stroke on="f" weight="0.5pt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hAnsi="微软雅黑" w:eastAsia="微软雅黑"/>
                                  <w:color w:val="5B9BD5" w:themeColor="accent1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376295"/>
                                  <w:sz w:val="28"/>
                                </w:rPr>
                                <w:t>工作经历</w:t>
                              </w:r>
                            </w:p>
                          </w:txbxContent>
                        </v:textbox>
                      </v:shape>
                      <v:line id="_x0000_s1026" o:spid="_x0000_s1026" o:spt="20" style="position:absolute;left:1524000;top:161925;height:0;width:3600000;" filled="f" stroked="t" coordsize="21600,21600" o:gfxdata="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EgQi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5pt" color="#376295 [3204]" miterlimit="8" joinstyle="miter" dashstyle="dash"/>
                        <v:imagedata o:title=""/>
                        <o:lock v:ext="edit" aspectratio="f"/>
                      </v:line>
                      <v:shape id="椭圆 5" o:spid="_x0000_s1026" o:spt="3" type="#_x0000_t3" style="position:absolute;left:0;top:19050;height:324000;width:324000;v-text-anchor:middle;" fillcolor="#376295" filled="t" stroked="f" coordsize="21600,21600" o:gfxdata="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n/Od7gAAADaAAAA&#10;DwAAAAAAAAABACAAAAAiAAAAZHJzL2Rvd25yZXYueG1sUEsBAhQAFAAAAAgAh07iQDMvBZ47AAAA&#10;OQAAABAAAAAAAAAAAQAgAAAABwEAAGRycy9zaGFwZXhtbC54bWxQSwUGAAAAAAYABgBbAQAAsQMA&#10;AAAA&#10;">
                        <v:fill on="t" focussize="0,0"/>
                        <v:stroke on="f" weight="1pt" miterlimit="8" joinstyle="miter"/>
                        <v:imagedata o:title=""/>
                        <o:lock v:ext="edit" aspectratio="t"/>
                      </v:shape>
                      <v:shape id="Freeform 19" o:spid="_x0000_s1026" o:spt="100" style="position:absolute;left:76200;top:76200;height:180000;width:180000;" fillcolor="#FFFFFF [3212]" filled="t" stroked="f" coordsize="447,447" o:gfxdata="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5BoSvQAA&#10;ANsAAAAPAAAAAAAAAAEAIAAAACIAAABkcnMvZG93bnJldi54bWxQSwECFAAUAAAACACHTuJAMy8F&#10;njsAAAA5AAAAEAAAAAAAAAABACAAAAAMAQAAZHJzL3NoYXBleG1sLnhtbFBLBQYAAAAABgAGAFsB&#10;AAC2AwAAAAA=&#10;" path="m409,257c369,272,313,282,252,284c250,287,248,290,245,293c240,298,232,301,224,301c216,301,209,298,203,292c200,290,198,287,197,284c196,284,196,284,196,284c110,281,40,264,3,238c2,238,1,237,0,237c0,236,0,236,0,236c0,407,0,407,0,407c0,429,18,447,41,447c407,447,407,447,407,447c429,447,447,429,447,407c447,237,447,237,447,237c447,237,447,237,447,237c437,245,424,251,409,257xm407,77c344,77,344,77,344,77c344,28,344,28,344,28c344,14,333,3,320,0c127,0,127,0,127,0c114,3,104,14,104,28c104,77,104,77,104,77c41,77,41,77,41,77c18,77,0,96,0,118c0,188,0,188,0,188c0,189,0,189,0,189c2,197,9,205,20,213c52,235,118,250,197,253c197,253,198,253,199,253c200,251,201,249,203,248c209,242,216,239,224,239c233,239,240,242,245,248c247,250,248,251,250,253c308,251,361,242,398,228c416,222,429,214,437,206c442,202,445,197,447,193c447,192,447,192,447,192c447,118,447,118,447,118c447,96,429,77,407,77xm298,77c150,77,150,77,150,77c150,50,150,50,150,50c150,46,153,43,157,43c291,43,291,43,291,43c295,43,298,46,298,50l298,77xe">
                        <v:path o:connectlocs="164697,103489;101476,114362;98657,117986;90201,121208;81744,117583;79328,114362;78926,114362;1208,95838;0,95436;0,95033;0,163892;16510,180000;163892,180000;180000,163892;180000,95436;180000,95436;164697,103489;163892,31006;138523,31006;138523,11275;128859,0;51140,0;41879,11275;41879,31006;16510,31006;0,47516;0,75704;0,76107;8053,85771;79328,101879;80134,101879;81744,99865;90201,96241;98657,99865;100671,101879;160268,91812;175973,82953;180000,77718;180000,77315;180000,47516;163892,31006;120000,31006;60402,31006;60402,20134;63221,17315;117181,17315;120000,20134;120000,31006" o:connectangles="0,0,0,0,0,0,0,0,0,0,0,0,0,0,0,0,0,0,0,0,0,0,0,0,0,0,0,0,0,0,0,0,0,0,0,0,0,0,0,0,0,0,0,0,0,0,0,0"/>
                        <v:fill on="t" focussize="0,0"/>
                        <v:stroke on="f"/>
                        <v:imagedata o:title=""/>
                        <o:lock v:ext="edit" aspectratio="t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vMerge w:val="continue"/>
            <w:shd w:val="clear" w:color="auto" w:fill="auto"/>
          </w:tcPr>
          <w:p>
            <w:pPr>
              <w:snapToGrid w:val="0"/>
              <w:spacing w:line="360" w:lineRule="exact"/>
              <w:rPr>
                <w:rFonts w:ascii="微软雅黑" w:hAnsi="微软雅黑" w:eastAsia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right w:val="single" w:color="376295" w:sz="4" w:space="0"/>
            </w:tcBorders>
          </w:tcPr>
          <w:p>
            <w:pPr>
              <w:snapToGrid w:val="0"/>
              <w:spacing w:line="360" w:lineRule="exact"/>
              <w:rPr>
                <w:rFonts w:ascii="微软雅黑" w:hAnsi="微软雅黑" w:eastAsia="微软雅黑"/>
              </w:rPr>
            </w:pPr>
          </w:p>
        </w:tc>
        <w:tc>
          <w:tcPr>
            <w:tcW w:w="8080" w:type="dxa"/>
            <w:tcBorders>
              <w:left w:val="single" w:color="376295" w:sz="4" w:space="0"/>
            </w:tcBorders>
          </w:tcPr>
          <w:p>
            <w:pPr>
              <w:pStyle w:val="1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7" w:afterLines="50" w:line="240" w:lineRule="auto"/>
              <w:textAlignment w:val="auto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110490</wp:posOffset>
                      </wp:positionH>
                      <wp:positionV relativeFrom="paragraph">
                        <wp:posOffset>7620</wp:posOffset>
                      </wp:positionV>
                      <wp:extent cx="4848225" cy="314325"/>
                      <wp:effectExtent l="4445" t="4445" r="5080" b="5080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2379980" y="4857115"/>
                                <a:ext cx="4848225" cy="314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eastAsiaTheme="minorEastAsia"/>
                                      <w:b/>
                                      <w:bCs/>
                                      <w:color w:val="5B9BD5" w:themeColor="accent1"/>
                                      <w:lang w:val="en-US" w:eastAsia="zh-CN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5B9BD5" w:themeColor="accent1"/>
                                      <w:lang w:val="en-US" w:eastAsia="zh-CN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t xml:space="preserve">2017.03-2019.05       </w:t>
                                  </w:r>
                                  <w:bookmarkStart w:id="7" w:name="OLE_LINK1"/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5B9BD5" w:themeColor="accent1"/>
                                      <w:lang w:val="en-US" w:eastAsia="zh-CN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t>东方智达信息有限公司         python工程师</w:t>
                                  </w:r>
                                  <w:bookmarkEnd w:id="7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7pt;margin-top:0.6pt;height:24.75pt;width:381.75pt;z-index:251660288;mso-width-relative:page;mso-height-relative:page;" fillcolor="#FFFFFF [3201]" filled="t" stroked="t" coordsize="21600,21600" o:gfxdata="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fGA3ntUAAAAHAQAADwAAAAAAAAABACAAAAAiAAAA&#10;ZHJzL2Rvd25yZXYueG1sUEsBAhQAFAAAAAgAh07iQMmxYOtDAgAAdgQAAA4AAAAAAAAAAQAgAAAA&#10;JAEAAGRycy9lMm9Eb2MueG1sUEsFBgAAAAAGAAYAWQEAANkFAAAAAA==&#10;">
                      <v:fill on="t" focussize="0,0"/>
                      <v:stroke weight="0.5pt" color="#FFFFFF [3212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eastAsiaTheme="minorEastAsia"/>
                                <w:b/>
                                <w:bCs/>
                                <w:color w:val="5B9BD5" w:themeColor="accent1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5B9BD5" w:themeColor="accent1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2017.03-2019.05       </w:t>
                            </w:r>
                            <w:bookmarkStart w:id="7" w:name="OLE_LINK1"/>
                            <w:r>
                              <w:rPr>
                                <w:rFonts w:hint="eastAsia"/>
                                <w:b/>
                                <w:bCs/>
                                <w:color w:val="5B9BD5" w:themeColor="accent1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东方智达信息有限公司         python工程师</w:t>
                            </w:r>
                            <w:bookmarkEnd w:id="7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7" w:hRule="atLeast"/>
        </w:trPr>
        <w:tc>
          <w:tcPr>
            <w:tcW w:w="3261" w:type="dxa"/>
            <w:vMerge w:val="continue"/>
            <w:shd w:val="clear" w:color="auto" w:fill="auto"/>
          </w:tcPr>
          <w:p>
            <w:pPr>
              <w:snapToGrid w:val="0"/>
              <w:spacing w:line="360" w:lineRule="exact"/>
              <w:rPr>
                <w:rFonts w:ascii="微软雅黑" w:hAnsi="微软雅黑" w:eastAsia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bookmarkStart w:id="0" w:name="work" w:colFirst="1" w:colLast="2"/>
          </w:p>
        </w:tc>
        <w:tc>
          <w:tcPr>
            <w:tcW w:w="283" w:type="dxa"/>
            <w:tcBorders>
              <w:right w:val="single" w:color="376295" w:sz="4" w:space="0"/>
            </w:tcBorders>
          </w:tcPr>
          <w:p>
            <w:pPr>
              <w:snapToGrid w:val="0"/>
              <w:spacing w:line="360" w:lineRule="exact"/>
              <w:rPr>
                <w:rFonts w:ascii="微软雅黑" w:hAnsi="微软雅黑" w:eastAsia="微软雅黑"/>
              </w:rPr>
            </w:pPr>
          </w:p>
        </w:tc>
        <w:tc>
          <w:tcPr>
            <w:tcW w:w="8080" w:type="dxa"/>
            <w:tcBorders>
              <w:left w:val="single" w:color="376295" w:sz="4" w:space="0"/>
            </w:tcBorders>
          </w:tcPr>
          <w:p>
            <w:pPr>
              <w:pStyle w:val="13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ind w:left="283" w:hanging="283" w:firstLineChars="0"/>
              <w:textAlignment w:val="auto"/>
              <w:rPr>
                <w:rFonts w:hint="eastAsia" w:ascii="微软雅黑" w:hAnsi="微软雅黑" w:eastAsia="微软雅黑"/>
              </w:rPr>
            </w:pPr>
            <w:bookmarkStart w:id="1" w:name="OLE_LINK13"/>
            <w:bookmarkStart w:id="2" w:name="OLE_LINK26"/>
            <w:bookmarkStart w:id="3" w:name="OLE_LINK11"/>
            <w:bookmarkStart w:id="4" w:name="OLE_LINK22"/>
            <w:r>
              <w:rPr>
                <w:rFonts w:hint="eastAsia" w:ascii="微软雅黑" w:hAnsi="微软雅黑" w:eastAsia="微软雅黑"/>
              </w:rPr>
              <w:t>1. 负责搭建以及维护爬虫系统，按项目需求爬取指定网站的数据信息、解析网页数据根据需求完成代码编写，调试和维护，以及数据清洗去重并入库。</w:t>
            </w:r>
          </w:p>
          <w:p>
            <w:pPr>
              <w:pStyle w:val="13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ind w:left="283" w:hanging="283" w:firstLineChars="0"/>
              <w:textAlignment w:val="auto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2. 配合公司完成内部项目的开发和后期维护，参与项目后台功能需求的分析和数据库表设计，对个人所负责的模块进行系统的功能定义，编写后台程序以及测试调用。</w:t>
            </w:r>
            <w:bookmarkEnd w:id="1"/>
            <w:bookmarkEnd w:id="2"/>
            <w:bookmarkEnd w:id="3"/>
            <w:bookmarkEnd w:id="4"/>
          </w:p>
        </w:tc>
      </w:tr>
      <w:bookmarkEnd w:id="0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vMerge w:val="continue"/>
            <w:shd w:val="clear" w:color="auto" w:fill="auto"/>
          </w:tcPr>
          <w:p>
            <w:pPr>
              <w:snapToGrid w:val="0"/>
              <w:spacing w:before="468" w:beforeLines="150" w:line="360" w:lineRule="exact"/>
              <w:ind w:left="210" w:leftChars="100"/>
              <w:rPr>
                <w:rFonts w:ascii="微软雅黑" w:hAnsi="微软雅黑" w:eastAsia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363" w:type="dxa"/>
            <w:gridSpan w:val="2"/>
          </w:tcPr>
          <w:p>
            <w:pPr>
              <w:snapToGrid w:val="0"/>
              <w:spacing w:before="468" w:beforeLines="150" w:line="360" w:lineRule="exac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mc:AlternateContent>
                <mc:Choice Requires="wpg">
                  <w:drawing>
                    <wp:inline distT="0" distB="0" distL="0" distR="0">
                      <wp:extent cx="5180330" cy="360680"/>
                      <wp:effectExtent l="0" t="0" r="0" b="5080"/>
                      <wp:docPr id="2" name="组合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80330" cy="360680"/>
                                <a:chOff x="0" y="0"/>
                                <a:chExt cx="5124000" cy="341709"/>
                              </a:xfrm>
                            </wpg:grpSpPr>
                            <wps:wsp>
                              <wps:cNvPr id="55" name="文本框 55"/>
                              <wps:cNvSpPr txBox="1"/>
                              <wps:spPr>
                                <a:xfrm>
                                  <a:off x="361950" y="0"/>
                                  <a:ext cx="1390513" cy="32503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snapToGrid w:val="0"/>
                                      <w:spacing w:line="360" w:lineRule="exact"/>
                                      <w:rPr>
                                        <w:rFonts w:ascii="微软雅黑" w:hAnsi="微软雅黑" w:eastAsia="微软雅黑"/>
                                        <w:color w:val="376295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/>
                                        <w:color w:val="376295"/>
                                        <w:sz w:val="28"/>
                                      </w:rPr>
                                      <w:t>项目</w:t>
                                    </w:r>
                                    <w:r>
                                      <w:rPr>
                                        <w:rFonts w:ascii="微软雅黑" w:hAnsi="微软雅黑" w:eastAsia="微软雅黑"/>
                                        <w:color w:val="376295"/>
                                        <w:sz w:val="28"/>
                                      </w:rPr>
                                      <w:t>经历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56" name="直接连接符 56"/>
                              <wps:cNvCnPr/>
                              <wps:spPr>
                                <a:xfrm>
                                  <a:off x="1524000" y="142875"/>
                                  <a:ext cx="3600000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376295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7" name="椭圆 5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19050"/>
                                  <a:ext cx="323968" cy="32265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7629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58" name="Freeform 55"/>
                              <wps:cNvSpPr>
                                <a:spLocks noChangeAspect="1" noEditPoints="1"/>
                              </wps:cNvSpPr>
                              <wps:spPr bwMode="auto">
                                <a:xfrm>
                                  <a:off x="57150" y="85725"/>
                                  <a:ext cx="215900" cy="173355"/>
                                </a:xfrm>
                                <a:custGeom>
                                  <a:avLst/>
                                  <a:gdLst>
                                    <a:gd name="T0" fmla="*/ 406 w 478"/>
                                    <a:gd name="T1" fmla="*/ 72 h 384"/>
                                    <a:gd name="T2" fmla="*/ 382 w 478"/>
                                    <a:gd name="T3" fmla="*/ 48 h 384"/>
                                    <a:gd name="T4" fmla="*/ 96 w 478"/>
                                    <a:gd name="T5" fmla="*/ 48 h 384"/>
                                    <a:gd name="T6" fmla="*/ 72 w 478"/>
                                    <a:gd name="T7" fmla="*/ 72 h 384"/>
                                    <a:gd name="T8" fmla="*/ 72 w 478"/>
                                    <a:gd name="T9" fmla="*/ 96 h 384"/>
                                    <a:gd name="T10" fmla="*/ 406 w 478"/>
                                    <a:gd name="T11" fmla="*/ 96 h 384"/>
                                    <a:gd name="T12" fmla="*/ 406 w 478"/>
                                    <a:gd name="T13" fmla="*/ 72 h 384"/>
                                    <a:gd name="T14" fmla="*/ 406 w 478"/>
                                    <a:gd name="T15" fmla="*/ 72 h 384"/>
                                    <a:gd name="T16" fmla="*/ 335 w 478"/>
                                    <a:gd name="T17" fmla="*/ 0 h 384"/>
                                    <a:gd name="T18" fmla="*/ 144 w 478"/>
                                    <a:gd name="T19" fmla="*/ 0 h 384"/>
                                    <a:gd name="T20" fmla="*/ 120 w 478"/>
                                    <a:gd name="T21" fmla="*/ 24 h 384"/>
                                    <a:gd name="T22" fmla="*/ 358 w 478"/>
                                    <a:gd name="T23" fmla="*/ 24 h 384"/>
                                    <a:gd name="T24" fmla="*/ 335 w 478"/>
                                    <a:gd name="T25" fmla="*/ 0 h 384"/>
                                    <a:gd name="T26" fmla="*/ 335 w 478"/>
                                    <a:gd name="T27" fmla="*/ 0 h 384"/>
                                    <a:gd name="T28" fmla="*/ 454 w 478"/>
                                    <a:gd name="T29" fmla="*/ 96 h 384"/>
                                    <a:gd name="T30" fmla="*/ 440 w 478"/>
                                    <a:gd name="T31" fmla="*/ 82 h 384"/>
                                    <a:gd name="T32" fmla="*/ 440 w 478"/>
                                    <a:gd name="T33" fmla="*/ 120 h 384"/>
                                    <a:gd name="T34" fmla="*/ 38 w 478"/>
                                    <a:gd name="T35" fmla="*/ 120 h 384"/>
                                    <a:gd name="T36" fmla="*/ 38 w 478"/>
                                    <a:gd name="T37" fmla="*/ 82 h 384"/>
                                    <a:gd name="T38" fmla="*/ 24 w 478"/>
                                    <a:gd name="T39" fmla="*/ 96 h 384"/>
                                    <a:gd name="T40" fmla="*/ 6 w 478"/>
                                    <a:gd name="T41" fmla="*/ 144 h 384"/>
                                    <a:gd name="T42" fmla="*/ 43 w 478"/>
                                    <a:gd name="T43" fmla="*/ 360 h 384"/>
                                    <a:gd name="T44" fmla="*/ 72 w 478"/>
                                    <a:gd name="T45" fmla="*/ 384 h 384"/>
                                    <a:gd name="T46" fmla="*/ 406 w 478"/>
                                    <a:gd name="T47" fmla="*/ 384 h 384"/>
                                    <a:gd name="T48" fmla="*/ 435 w 478"/>
                                    <a:gd name="T49" fmla="*/ 360 h 384"/>
                                    <a:gd name="T50" fmla="*/ 473 w 478"/>
                                    <a:gd name="T51" fmla="*/ 144 h 384"/>
                                    <a:gd name="T52" fmla="*/ 454 w 478"/>
                                    <a:gd name="T53" fmla="*/ 96 h 384"/>
                                    <a:gd name="T54" fmla="*/ 454 w 478"/>
                                    <a:gd name="T55" fmla="*/ 96 h 384"/>
                                    <a:gd name="T56" fmla="*/ 335 w 478"/>
                                    <a:gd name="T57" fmla="*/ 226 h 384"/>
                                    <a:gd name="T58" fmla="*/ 311 w 478"/>
                                    <a:gd name="T59" fmla="*/ 250 h 384"/>
                                    <a:gd name="T60" fmla="*/ 168 w 478"/>
                                    <a:gd name="T61" fmla="*/ 250 h 384"/>
                                    <a:gd name="T62" fmla="*/ 144 w 478"/>
                                    <a:gd name="T63" fmla="*/ 226 h 384"/>
                                    <a:gd name="T64" fmla="*/ 144 w 478"/>
                                    <a:gd name="T65" fmla="*/ 178 h 384"/>
                                    <a:gd name="T66" fmla="*/ 177 w 478"/>
                                    <a:gd name="T67" fmla="*/ 178 h 384"/>
                                    <a:gd name="T68" fmla="*/ 177 w 478"/>
                                    <a:gd name="T69" fmla="*/ 216 h 384"/>
                                    <a:gd name="T70" fmla="*/ 301 w 478"/>
                                    <a:gd name="T71" fmla="*/ 216 h 384"/>
                                    <a:gd name="T72" fmla="*/ 301 w 478"/>
                                    <a:gd name="T73" fmla="*/ 178 h 384"/>
                                    <a:gd name="T74" fmla="*/ 335 w 478"/>
                                    <a:gd name="T75" fmla="*/ 178 h 384"/>
                                    <a:gd name="T76" fmla="*/ 335 w 478"/>
                                    <a:gd name="T77" fmla="*/ 226 h 384"/>
                                    <a:gd name="T78" fmla="*/ 335 w 478"/>
                                    <a:gd name="T79" fmla="*/ 226 h 38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</a:cxnLst>
                                  <a:rect l="0" t="0" r="r" b="b"/>
                                  <a:pathLst>
                                    <a:path w="478" h="384">
                                      <a:moveTo>
                                        <a:pt x="406" y="72"/>
                                      </a:moveTo>
                                      <a:cubicBezTo>
                                        <a:pt x="406" y="48"/>
                                        <a:pt x="382" y="48"/>
                                        <a:pt x="382" y="48"/>
                                      </a:cubicBezTo>
                                      <a:cubicBezTo>
                                        <a:pt x="96" y="48"/>
                                        <a:pt x="96" y="48"/>
                                        <a:pt x="96" y="48"/>
                                      </a:cubicBezTo>
                                      <a:cubicBezTo>
                                        <a:pt x="96" y="48"/>
                                        <a:pt x="72" y="48"/>
                                        <a:pt x="72" y="72"/>
                                      </a:cubicBezTo>
                                      <a:cubicBezTo>
                                        <a:pt x="72" y="96"/>
                                        <a:pt x="72" y="96"/>
                                        <a:pt x="72" y="96"/>
                                      </a:cubicBezTo>
                                      <a:cubicBezTo>
                                        <a:pt x="406" y="96"/>
                                        <a:pt x="406" y="96"/>
                                        <a:pt x="406" y="96"/>
                                      </a:cubicBezTo>
                                      <a:cubicBezTo>
                                        <a:pt x="406" y="72"/>
                                        <a:pt x="406" y="72"/>
                                        <a:pt x="406" y="72"/>
                                      </a:cubicBezTo>
                                      <a:cubicBezTo>
                                        <a:pt x="406" y="72"/>
                                        <a:pt x="406" y="72"/>
                                        <a:pt x="406" y="72"/>
                                      </a:cubicBezTo>
                                      <a:close/>
                                      <a:moveTo>
                                        <a:pt x="335" y="0"/>
                                      </a:moveTo>
                                      <a:cubicBezTo>
                                        <a:pt x="144" y="0"/>
                                        <a:pt x="144" y="0"/>
                                        <a:pt x="144" y="0"/>
                                      </a:cubicBezTo>
                                      <a:cubicBezTo>
                                        <a:pt x="144" y="0"/>
                                        <a:pt x="120" y="0"/>
                                        <a:pt x="120" y="24"/>
                                      </a:cubicBezTo>
                                      <a:cubicBezTo>
                                        <a:pt x="358" y="24"/>
                                        <a:pt x="358" y="24"/>
                                        <a:pt x="358" y="24"/>
                                      </a:cubicBezTo>
                                      <a:cubicBezTo>
                                        <a:pt x="358" y="0"/>
                                        <a:pt x="335" y="0"/>
                                        <a:pt x="335" y="0"/>
                                      </a:cubicBezTo>
                                      <a:cubicBezTo>
                                        <a:pt x="335" y="0"/>
                                        <a:pt x="335" y="0"/>
                                        <a:pt x="335" y="0"/>
                                      </a:cubicBezTo>
                                      <a:close/>
                                      <a:moveTo>
                                        <a:pt x="454" y="96"/>
                                      </a:moveTo>
                                      <a:cubicBezTo>
                                        <a:pt x="440" y="82"/>
                                        <a:pt x="440" y="82"/>
                                        <a:pt x="440" y="82"/>
                                      </a:cubicBezTo>
                                      <a:cubicBezTo>
                                        <a:pt x="440" y="120"/>
                                        <a:pt x="440" y="120"/>
                                        <a:pt x="440" y="120"/>
                                      </a:cubicBezTo>
                                      <a:cubicBezTo>
                                        <a:pt x="38" y="120"/>
                                        <a:pt x="38" y="120"/>
                                        <a:pt x="38" y="120"/>
                                      </a:cubicBezTo>
                                      <a:cubicBezTo>
                                        <a:pt x="38" y="82"/>
                                        <a:pt x="38" y="82"/>
                                        <a:pt x="38" y="82"/>
                                      </a:cubicBezTo>
                                      <a:cubicBezTo>
                                        <a:pt x="24" y="96"/>
                                        <a:pt x="24" y="96"/>
                                        <a:pt x="24" y="96"/>
                                      </a:cubicBezTo>
                                      <a:cubicBezTo>
                                        <a:pt x="10" y="111"/>
                                        <a:pt x="0" y="114"/>
                                        <a:pt x="6" y="144"/>
                                      </a:cubicBezTo>
                                      <a:cubicBezTo>
                                        <a:pt x="11" y="174"/>
                                        <a:pt x="39" y="338"/>
                                        <a:pt x="43" y="360"/>
                                      </a:cubicBezTo>
                                      <a:cubicBezTo>
                                        <a:pt x="47" y="384"/>
                                        <a:pt x="72" y="384"/>
                                        <a:pt x="72" y="384"/>
                                      </a:cubicBezTo>
                                      <a:cubicBezTo>
                                        <a:pt x="406" y="384"/>
                                        <a:pt x="406" y="384"/>
                                        <a:pt x="406" y="384"/>
                                      </a:cubicBezTo>
                                      <a:cubicBezTo>
                                        <a:pt x="406" y="384"/>
                                        <a:pt x="431" y="384"/>
                                        <a:pt x="435" y="360"/>
                                      </a:cubicBezTo>
                                      <a:cubicBezTo>
                                        <a:pt x="440" y="338"/>
                                        <a:pt x="467" y="174"/>
                                        <a:pt x="473" y="144"/>
                                      </a:cubicBezTo>
                                      <a:cubicBezTo>
                                        <a:pt x="478" y="114"/>
                                        <a:pt x="468" y="111"/>
                                        <a:pt x="454" y="96"/>
                                      </a:cubicBezTo>
                                      <a:cubicBezTo>
                                        <a:pt x="454" y="96"/>
                                        <a:pt x="454" y="96"/>
                                        <a:pt x="454" y="96"/>
                                      </a:cubicBezTo>
                                      <a:close/>
                                      <a:moveTo>
                                        <a:pt x="335" y="226"/>
                                      </a:moveTo>
                                      <a:cubicBezTo>
                                        <a:pt x="335" y="226"/>
                                        <a:pt x="335" y="250"/>
                                        <a:pt x="311" y="250"/>
                                      </a:cubicBezTo>
                                      <a:cubicBezTo>
                                        <a:pt x="168" y="250"/>
                                        <a:pt x="168" y="250"/>
                                        <a:pt x="168" y="250"/>
                                      </a:cubicBezTo>
                                      <a:cubicBezTo>
                                        <a:pt x="144" y="250"/>
                                        <a:pt x="144" y="226"/>
                                        <a:pt x="144" y="226"/>
                                      </a:cubicBezTo>
                                      <a:cubicBezTo>
                                        <a:pt x="144" y="178"/>
                                        <a:pt x="144" y="178"/>
                                        <a:pt x="144" y="178"/>
                                      </a:cubicBezTo>
                                      <a:cubicBezTo>
                                        <a:pt x="177" y="178"/>
                                        <a:pt x="177" y="178"/>
                                        <a:pt x="177" y="178"/>
                                      </a:cubicBezTo>
                                      <a:cubicBezTo>
                                        <a:pt x="177" y="216"/>
                                        <a:pt x="177" y="216"/>
                                        <a:pt x="177" y="216"/>
                                      </a:cubicBezTo>
                                      <a:cubicBezTo>
                                        <a:pt x="301" y="216"/>
                                        <a:pt x="301" y="216"/>
                                        <a:pt x="301" y="216"/>
                                      </a:cubicBezTo>
                                      <a:cubicBezTo>
                                        <a:pt x="301" y="178"/>
                                        <a:pt x="301" y="178"/>
                                        <a:pt x="301" y="178"/>
                                      </a:cubicBezTo>
                                      <a:cubicBezTo>
                                        <a:pt x="335" y="178"/>
                                        <a:pt x="335" y="178"/>
                                        <a:pt x="335" y="178"/>
                                      </a:cubicBezTo>
                                      <a:cubicBezTo>
                                        <a:pt x="335" y="226"/>
                                        <a:pt x="335" y="226"/>
                                        <a:pt x="335" y="226"/>
                                      </a:cubicBezTo>
                                      <a:cubicBezTo>
                                        <a:pt x="335" y="226"/>
                                        <a:pt x="335" y="226"/>
                                        <a:pt x="335" y="22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28.4pt;width:407.9pt;" coordsize="5124000,341709" o:gfxdata="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">
                      <o:lock v:ext="edit" aspectratio="f"/>
                      <v:shape id="_x0000_s1026" o:spid="_x0000_s1026" o:spt="202" type="#_x0000_t202" style="position:absolute;left:361950;top:0;height:325039;width:1390513;" filled="f" stroked="f" coordsize="21600,21600" o:gfxdata="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TlT2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hAnsi="微软雅黑" w:eastAsia="微软雅黑"/>
                                  <w:color w:val="376295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376295"/>
                                  <w:sz w:val="28"/>
                                </w:rPr>
                                <w:t>项目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376295"/>
                                  <w:sz w:val="28"/>
                                </w:rPr>
                                <w:t>经历</w:t>
                              </w:r>
                            </w:p>
                          </w:txbxContent>
                        </v:textbox>
                      </v:shape>
                      <v:line id="_x0000_s1026" o:spid="_x0000_s1026" o:spt="20" style="position:absolute;left:1524000;top:142875;height:0;width:3600000;" filled="f" stroked="t" coordsize="21600,21600" o:gfxdata="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7254G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.5pt" color="#376295 [3204]" miterlimit="8" joinstyle="miter" dashstyle="dash"/>
                        <v:imagedata o:title=""/>
                        <o:lock v:ext="edit" aspectratio="f"/>
                      </v:line>
                      <v:shape id="椭圆 5" o:spid="_x0000_s1026" o:spt="3" type="#_x0000_t3" style="position:absolute;left:0;top:19050;height:322659;width:323968;v-text-anchor:middle;" fillcolor="#376295" filled="t" stroked="f" coordsize="21600,21600" o:gfxdata="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9qCv25AAAA2wAA&#10;AA8AAAAAAAAAAQAgAAAAIgAAAGRycy9kb3ducmV2LnhtbFBLAQIUABQAAAAIAIdO4kAzLwWeOwAA&#10;ADkAAAAQAAAAAAAAAAEAIAAAAAgBAABkcnMvc2hhcGV4bWwueG1sUEsFBgAAAAAGAAYAWwEAALID&#10;AAAAAA==&#10;">
                        <v:fill on="t" focussize="0,0"/>
                        <v:stroke on="f" weight="1pt" miterlimit="8" joinstyle="miter"/>
                        <v:imagedata o:title=""/>
                        <o:lock v:ext="edit" aspectratio="t"/>
                      </v:shape>
                      <v:shape id="Freeform 55" o:spid="_x0000_s1026" o:spt="100" style="position:absolute;left:57150;top:85725;height:173355;width:215900;" fillcolor="#FFFFFF [3212]" filled="t" stroked="f" coordsize="478,384" o:gfxdata="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zmG7S8AAAA&#10;2wAAAA8AAAAAAAAAAQAgAAAAIgAAAGRycy9kb3ducmV2LnhtbFBLAQIUABQAAAAIAIdO4kAzLwWe&#10;OwAAADkAAAAQAAAAAAAAAAEAIAAAAAsBAABkcnMvc2hhcGV4bWwueG1sUEsFBgAAAAAGAAYAWwEA&#10;ALUDAAAAAA==&#10;" path="m406,72c406,48,382,48,382,48c96,48,96,48,96,48c96,48,72,48,72,72c72,96,72,96,72,96c406,96,406,96,406,96c406,72,406,72,406,72c406,72,406,72,406,72xm335,0c144,0,144,0,144,0c144,0,120,0,120,24c358,24,358,24,358,24c358,0,335,0,335,0c335,0,335,0,335,0xm454,96c440,82,440,82,440,82c440,120,440,120,440,120c38,120,38,120,38,120c38,82,38,82,38,82c24,96,24,96,24,96c10,111,0,114,6,144c11,174,39,338,43,360c47,384,72,384,72,384c406,384,406,384,406,384c406,384,431,384,435,360c440,338,467,174,473,144c478,114,468,111,454,96c454,96,454,96,454,96xm335,226c335,226,335,250,311,250c168,250,168,250,168,250c144,250,144,226,144,226c144,178,144,178,144,178c177,178,177,178,177,178c177,216,177,216,177,216c301,216,301,216,301,216c301,178,301,178,301,178c335,178,335,178,335,178c335,226,335,226,335,226c335,226,335,226,335,226xe">
                        <v:path o:connectlocs="183379,32504;172539,21669;43360,21669;32520,32504;32520,43338;183379,43338;183379,32504;183379,32504;151310,0;65041,0;54200,10834;161699,10834;151310,0;151310,0;205059,43338;198736,37018;198736,54173;17163,54173;17163,37018;10840,43338;2710,65008;19421,162520;32520,173355;183379,173355;196478,162520;213641,65008;205059,43338;205059,43338;151310,102026;140470,112861;75881,112861;65041,102026;65041,80357;79946,80357;79946,97512;135953,97512;135953,80357;151310,80357;151310,102026;151310,102026" o:connectangles="0,0,0,0,0,0,0,0,0,0,0,0,0,0,0,0,0,0,0,0,0,0,0,0,0,0,0,0,0,0,0,0,0,0,0,0,0,0,0,0"/>
                        <v:fill on="t" focussize="0,0"/>
                        <v:stroke on="f"/>
                        <v:imagedata o:title=""/>
                        <o:lock v:ext="edit" aspectratio="t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vMerge w:val="continue"/>
            <w:shd w:val="clear" w:color="auto" w:fill="auto"/>
          </w:tcPr>
          <w:p>
            <w:pPr>
              <w:snapToGrid w:val="0"/>
              <w:spacing w:line="360" w:lineRule="exact"/>
              <w:rPr>
                <w:rFonts w:ascii="微软雅黑" w:hAnsi="微软雅黑" w:eastAsia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right w:val="single" w:color="376295" w:sz="4" w:space="0"/>
            </w:tcBorders>
          </w:tcPr>
          <w:p>
            <w:pPr>
              <w:snapToGrid w:val="0"/>
              <w:spacing w:line="360" w:lineRule="exact"/>
              <w:rPr>
                <w:rFonts w:ascii="微软雅黑" w:hAnsi="微软雅黑" w:eastAsia="微软雅黑"/>
              </w:rPr>
            </w:pPr>
          </w:p>
        </w:tc>
        <w:tc>
          <w:tcPr>
            <w:tcW w:w="8080" w:type="dxa"/>
            <w:tcBorders>
              <w:left w:val="single" w:color="376295" w:sz="4" w:space="0"/>
            </w:tcBorders>
          </w:tcPr>
          <w:p>
            <w:pPr>
              <w:ind w:firstLine="2940" w:firstLineChars="1400"/>
              <w:rPr>
                <w:rFonts w:hint="eastAsia" w:ascii="微软雅黑" w:hAnsi="微软雅黑" w:eastAsia="微软雅黑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淘宝联盟爬虫                     python爬虫</w:t>
            </w:r>
          </w:p>
          <w:p>
            <w:pPr>
              <w:pStyle w:val="13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项目描述：数据来源于国内最大最专业的电子商务营销联盟—淘宝联盟，根据项目需求，分析淘宝联盟商城数据，根据用户输入的商品信息查询出对应的优惠折扣，优惠券链接，淘口令等数据。</w:t>
            </w:r>
          </w:p>
          <w:p>
            <w:pPr>
              <w:pStyle w:val="13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负责部分：</w:t>
            </w:r>
          </w:p>
          <w:p>
            <w:pPr>
              <w:pStyle w:val="13"/>
              <w:numPr>
                <w:ilvl w:val="0"/>
                <w:numId w:val="3"/>
              </w:numPr>
              <w:adjustRightInd w:val="0"/>
              <w:snapToGrid w:val="0"/>
              <w:ind w:firstLine="210" w:firstLineChars="10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依照公司项目需求,分析淘宝联盟网站数据，利用pycharm软件编写代码。</w:t>
            </w:r>
          </w:p>
          <w:p>
            <w:pPr>
              <w:pStyle w:val="13"/>
              <w:numPr>
                <w:ilvl w:val="0"/>
                <w:numId w:val="0"/>
              </w:numPr>
              <w:adjustRightInd w:val="0"/>
              <w:snapToGrid w:val="0"/>
              <w:ind w:firstLine="210" w:firstLineChars="10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2. 结合selenium模拟用户登陆，结合云打码平台验证，解决网站反爬虫措施。</w:t>
            </w:r>
          </w:p>
          <w:p>
            <w:pPr>
              <w:pStyle w:val="13"/>
              <w:numPr>
                <w:ilvl w:val="0"/>
                <w:numId w:val="0"/>
              </w:numPr>
              <w:adjustRightInd w:val="0"/>
              <w:snapToGrid w:val="0"/>
              <w:ind w:firstLine="210" w:firstLineChars="10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3. 分析网页数据，模拟用户查询商品，提取出对应的优惠折扣，优惠券链接，淘口令等数据。</w:t>
            </w:r>
          </w:p>
          <w:p>
            <w:pPr>
              <w:pStyle w:val="13"/>
              <w:numPr>
                <w:ilvl w:val="0"/>
                <w:numId w:val="0"/>
              </w:numPr>
              <w:adjustRightInd w:val="0"/>
              <w:snapToGrid w:val="0"/>
              <w:ind w:firstLine="210" w:firstLineChars="10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4. 将提取到的数据进行清洗，筛选，排列格式输出。</w:t>
            </w:r>
          </w:p>
          <w:p>
            <w:pPr>
              <w:pStyle w:val="13"/>
              <w:numPr>
                <w:ilvl w:val="0"/>
                <w:numId w:val="0"/>
              </w:numPr>
              <w:adjustRightInd w:val="0"/>
              <w:snapToGrid w:val="0"/>
              <w:ind w:firstLine="210" w:firstLineChars="100"/>
              <w:rPr>
                <w:rFonts w:hint="eastAsia" w:ascii="微软雅黑" w:hAnsi="微软雅黑" w:eastAsia="微软雅黑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5. 进行后期代码的维护和优化。</w:t>
            </w:r>
          </w:p>
          <w:p>
            <w:pPr>
              <w:ind w:firstLine="2100" w:firstLineChars="1000"/>
              <w:rPr>
                <w:rFonts w:hint="eastAsia" w:ascii="微软雅黑" w:hAnsi="微软雅黑" w:eastAsia="微软雅黑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国家企业信用信息公示系统爬虫             python爬虫</w:t>
            </w:r>
          </w:p>
          <w:p>
            <w:pPr>
              <w:pStyle w:val="13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项目描述：研究国家企业信用信息公示系统网站，获取全国范围内的公司信息，包括法人代表，注册资本，工商注册信息等企业信息，提取数据作为数据填充。</w:t>
            </w:r>
          </w:p>
          <w:p>
            <w:pPr>
              <w:pStyle w:val="13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负责部分：</w:t>
            </w:r>
          </w:p>
          <w:p>
            <w:pPr>
              <w:pStyle w:val="13"/>
              <w:numPr>
                <w:ilvl w:val="0"/>
                <w:numId w:val="4"/>
              </w:numPr>
              <w:adjustRightInd w:val="0"/>
              <w:snapToGrid w:val="0"/>
              <w:ind w:leftChars="0" w:firstLine="210" w:firstLineChars="10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分析国家企业信用信息公示系统网站结构，验证机制，制定爬取策略;;</w:t>
            </w:r>
          </w:p>
          <w:p>
            <w:pPr>
              <w:pStyle w:val="13"/>
              <w:numPr>
                <w:ilvl w:val="0"/>
                <w:numId w:val="4"/>
              </w:numPr>
              <w:adjustRightInd w:val="0"/>
              <w:snapToGrid w:val="0"/>
              <w:ind w:left="0" w:leftChars="0" w:firstLine="210" w:firstLineChars="10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利用scrapy框架编写爬虫代码，分析网页数据结构，提取企业相关数据;</w:t>
            </w:r>
          </w:p>
          <w:p>
            <w:pPr>
              <w:pStyle w:val="13"/>
              <w:numPr>
                <w:ilvl w:val="0"/>
                <w:numId w:val="4"/>
              </w:numPr>
              <w:adjustRightInd w:val="0"/>
              <w:snapToGrid w:val="0"/>
              <w:ind w:left="0" w:leftChars="0" w:firstLine="210" w:firstLineChars="10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提取数据包含：公司名称、法人代表、注册资本、成立日期，经验范围等工商信息;</w:t>
            </w:r>
          </w:p>
          <w:p>
            <w:pPr>
              <w:pStyle w:val="13"/>
              <w:numPr>
                <w:ilvl w:val="0"/>
                <w:numId w:val="4"/>
              </w:numPr>
              <w:adjustRightInd w:val="0"/>
              <w:snapToGrid w:val="0"/>
              <w:ind w:left="0" w:leftChars="0" w:firstLine="210" w:firstLineChars="10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将提取的企业信息等数据清洗，去重并存入数据库;</w:t>
            </w:r>
          </w:p>
          <w:p>
            <w:pPr>
              <w:pStyle w:val="13"/>
              <w:numPr>
                <w:ilvl w:val="0"/>
                <w:numId w:val="4"/>
              </w:numPr>
              <w:adjustRightInd w:val="0"/>
              <w:snapToGrid w:val="0"/>
              <w:spacing w:line="360" w:lineRule="auto"/>
              <w:ind w:left="0" w:leftChars="0" w:firstLine="210" w:firstLineChars="10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负责部署并监控爬虫执行状态，编写预警代码;</w:t>
            </w:r>
          </w:p>
          <w:p>
            <w:pPr>
              <w:pStyle w:val="13"/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firstLine="2730" w:firstLineChars="130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YY直播间贡献榜数据采集</w:t>
            </w: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         python爬虫</w:t>
            </w:r>
          </w:p>
          <w:p>
            <w:pPr>
              <w:pStyle w:val="13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项目描述：公司要求抓取YY直播平台特定主播的签约公会、贡献榜总值、贡献榜粉丝姓名以及贡献度，只需要获取贡献榜粉丝前10条数据信息，并对数据进行筛选。</w:t>
            </w:r>
          </w:p>
          <w:p>
            <w:pPr>
              <w:pStyle w:val="13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负责部分：</w:t>
            </w:r>
          </w:p>
          <w:p>
            <w:pPr>
              <w:pStyle w:val="13"/>
              <w:numPr>
                <w:ilvl w:val="0"/>
                <w:numId w:val="5"/>
              </w:numPr>
              <w:adjustRightInd w:val="0"/>
              <w:snapToGrid w:val="0"/>
              <w:ind w:leftChars="0" w:firstLine="210" w:firstLineChars="10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负责分析YY直播的网站结构，制定爬取策略，提取网站数据接口。</w:t>
            </w:r>
          </w:p>
          <w:p>
            <w:pPr>
              <w:pStyle w:val="13"/>
              <w:numPr>
                <w:ilvl w:val="0"/>
                <w:numId w:val="5"/>
              </w:numPr>
              <w:adjustRightInd w:val="0"/>
              <w:snapToGrid w:val="0"/>
              <w:ind w:left="0" w:leftChars="0" w:firstLine="210" w:firstLineChars="10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负责对爬取的数据进行清洗，去重、并保存为Excel表格。</w:t>
            </w:r>
          </w:p>
          <w:p>
            <w:pPr>
              <w:pStyle w:val="13"/>
              <w:numPr>
                <w:ilvl w:val="0"/>
                <w:numId w:val="5"/>
              </w:numPr>
              <w:adjustRightInd w:val="0"/>
              <w:snapToGrid w:val="0"/>
              <w:ind w:left="0" w:leftChars="0" w:firstLine="210" w:firstLineChars="10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负责定时开启采集任务，对信息进行增量爬取。</w:t>
            </w:r>
          </w:p>
          <w:p>
            <w:pPr>
              <w:pStyle w:val="13"/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7" w:afterLines="50"/>
              <w:ind w:left="0" w:leftChars="0" w:firstLine="210" w:firstLineChars="100"/>
              <w:textAlignment w:val="auto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负责后期爬虫代码的维护和优化。</w:t>
            </w:r>
          </w:p>
          <w:p>
            <w:pPr>
              <w:ind w:firstLine="2730" w:firstLineChars="1300"/>
              <w:rPr>
                <w:rFonts w:hint="eastAsia" w:ascii="微软雅黑" w:hAnsi="微软雅黑" w:eastAsia="微软雅黑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 xml:space="preserve">    快乐易购商城系统                python开发</w:t>
            </w:r>
          </w:p>
          <w:p>
            <w:pPr>
              <w:pStyle w:val="13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项目描述：该项目是一个O2O销售模式的生活商城，为商家和客户提供简洁，便利的交易方式 。</w:t>
            </w:r>
          </w:p>
          <w:p>
            <w:pPr>
              <w:pStyle w:val="13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项目架构：</w:t>
            </w:r>
          </w:p>
          <w:p>
            <w:pPr>
              <w:pStyle w:val="13"/>
              <w:numPr>
                <w:ilvl w:val="0"/>
                <w:numId w:val="0"/>
              </w:numPr>
              <w:adjustRightInd w:val="0"/>
              <w:snapToGrid w:val="0"/>
              <w:ind w:leftChars="0" w:firstLine="420" w:firstLineChars="20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前台web系统（用户可以在前台进行登录、注册、浏览商品、下单、支付等操作）；</w:t>
            </w:r>
          </w:p>
          <w:p>
            <w:pPr>
              <w:pStyle w:val="13"/>
              <w:numPr>
                <w:ilvl w:val="0"/>
                <w:numId w:val="0"/>
              </w:numPr>
              <w:adjustRightInd w:val="0"/>
              <w:snapToGrid w:val="0"/>
              <w:ind w:leftChars="0" w:firstLine="420" w:firstLineChars="20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后台管理系统（用户信息管理，商品信息管理，商品属性管理，购物车信息管理，订单信息管理）；</w:t>
            </w:r>
          </w:p>
          <w:p>
            <w:pPr>
              <w:pStyle w:val="13"/>
              <w:numPr>
                <w:ilvl w:val="0"/>
                <w:numId w:val="0"/>
              </w:numPr>
              <w:adjustRightInd w:val="0"/>
              <w:snapToGrid w:val="0"/>
              <w:ind w:leftChars="0" w:firstLine="420" w:firstLineChars="20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会员系统（用于前台用户查询订单，个人信息管理，查询订单功能）；</w:t>
            </w:r>
          </w:p>
          <w:p>
            <w:pPr>
              <w:pStyle w:val="13"/>
              <w:numPr>
                <w:ilvl w:val="0"/>
                <w:numId w:val="0"/>
              </w:numPr>
              <w:adjustRightInd w:val="0"/>
              <w:snapToGrid w:val="0"/>
              <w:ind w:leftChars="0" w:firstLine="420" w:firstLineChars="20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订单系统（查询订单，修改订单，以及订单的其他工能）；</w:t>
            </w:r>
          </w:p>
          <w:p>
            <w:pPr>
              <w:pStyle w:val="13"/>
              <w:numPr>
                <w:ilvl w:val="0"/>
                <w:numId w:val="0"/>
              </w:numPr>
              <w:adjustRightInd w:val="0"/>
              <w:snapToGrid w:val="0"/>
              <w:ind w:leftChars="0" w:firstLine="420" w:firstLineChars="20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购物车系统（展示购物车商品信息，批量下单等功能）；</w:t>
            </w:r>
          </w:p>
          <w:p>
            <w:pPr>
              <w:pStyle w:val="13"/>
              <w:numPr>
                <w:ilvl w:val="0"/>
                <w:numId w:val="0"/>
              </w:numPr>
              <w:adjustRightInd w:val="0"/>
              <w:snapToGrid w:val="0"/>
              <w:ind w:leftChars="0" w:firstLine="420" w:firstLineChars="20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支付系统（负责订单的支付，对账）</w:t>
            </w:r>
          </w:p>
          <w:p>
            <w:pPr>
              <w:pStyle w:val="13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负责部分：</w:t>
            </w:r>
          </w:p>
          <w:p>
            <w:pPr>
              <w:pStyle w:val="1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7" w:afterLines="50"/>
              <w:ind w:firstLine="210" w:firstLineChars="100"/>
              <w:textAlignment w:val="auto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参与项目的需求分析，功能划分，设计数据表结构（用户表，商品表，订单表，购物车表等），负责后台订单系统，购物车系统以及用户注册，登录的代码完成与功能实现。</w:t>
            </w:r>
          </w:p>
          <w:p>
            <w:pPr>
              <w:ind w:firstLine="2730" w:firstLineChars="1300"/>
              <w:rPr>
                <w:rFonts w:ascii="微软雅黑" w:hAnsi="微软雅黑" w:eastAsia="微软雅黑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 xml:space="preserve">    文谦商贸管理系统               python开发</w:t>
            </w:r>
          </w:p>
          <w:p>
            <w:pPr>
              <w:pStyle w:val="13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项目描述：文谦商贸管理系统用于企业对物资进行统一管理，做成本核算使用，包括用户管理（超级用户，对后台所有数据都有操作权限），仓库管理（包括：仓库界面、货物、入库、出库、退货、盘点、库存、库存上限报警、统计查询）和销售管理（包括：商品界面，货物，售价，订单界面以及客户管理模块）三大模块，实现货物生产销售一体化。</w:t>
            </w:r>
          </w:p>
          <w:p>
            <w:pPr>
              <w:pStyle w:val="13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负责部分： </w:t>
            </w:r>
          </w:p>
          <w:p>
            <w:pPr>
              <w:pStyle w:val="13"/>
              <w:numPr>
                <w:ilvl w:val="0"/>
                <w:numId w:val="6"/>
              </w:numPr>
              <w:adjustRightInd w:val="0"/>
              <w:snapToGrid w:val="0"/>
              <w:ind w:firstLine="210" w:firstLineChars="10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参与项目需求分析，研究并划分后台功能，设计后台数据表结构（用户表，库存表，客户表，销售表等）；</w:t>
            </w:r>
          </w:p>
          <w:p>
            <w:pPr>
              <w:pStyle w:val="13"/>
              <w:numPr>
                <w:ilvl w:val="0"/>
                <w:numId w:val="6"/>
              </w:numPr>
              <w:adjustRightInd w:val="0"/>
              <w:snapToGrid w:val="0"/>
              <w:ind w:left="0" w:leftChars="0" w:firstLine="210" w:firstLineChars="10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负责用户管理板块，超级管理员账户的注册，登录，将注册信息存入用户表；</w:t>
            </w:r>
          </w:p>
          <w:p>
            <w:pPr>
              <w:pStyle w:val="1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7" w:afterLines="50"/>
              <w:textAlignment w:val="auto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负责实现商品板块和销售板块，商品界面展示商品，售价，库存；销售界面完成商品库存的增删改查等功能，产生订单表存入数据库，并记录客户信息存入数据库。</w:t>
            </w:r>
          </w:p>
          <w:p>
            <w:pPr>
              <w:ind w:firstLine="2730" w:firstLineChars="1300"/>
              <w:rPr>
                <w:rFonts w:ascii="微软雅黑" w:hAnsi="微软雅黑" w:eastAsia="微软雅黑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 xml:space="preserve">  武汉快租客共享电脑               python开发</w:t>
            </w:r>
          </w:p>
          <w:p>
            <w:pPr>
              <w:pStyle w:val="13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bookmarkStart w:id="5" w:name="OLE_LINK2"/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项目描述：随着共享经济的发展，越来越多的共享文化融入生活，收益可观，快租客针对在校大学生开拓了共享电脑项目，学生可以扫码，选择消费时长，付款即可使用pc设备。</w:t>
            </w:r>
          </w:p>
          <w:p>
            <w:pPr>
              <w:pStyle w:val="13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负责部分： </w:t>
            </w:r>
          </w:p>
          <w:p>
            <w:pPr>
              <w:pStyle w:val="1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7" w:afterLines="50"/>
              <w:ind w:firstLine="210" w:firstLineChars="100"/>
              <w:textAlignment w:val="auto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参与项目的需求分析，功能划分，设计数据表结构（订单表，设备表等），主要负责后台系统和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项目的html页面等</w:t>
            </w:r>
            <w:r>
              <w:rPr>
                <w:rFonts w:hint="eastAsia" w:ascii="微软雅黑" w:hAnsi="微软雅黑" w:eastAsia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。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支付模块，与扫呗对接，记录订单信息；设备管理模块，pc设备的增删改查，pc设备与硬件控制板的交互，通过mqtt订阅相同主题，发布开关机指令，修改订单状态，利用celery做异步任务，完成定时开关机；负责自动关机脚本的交互等等。</w:t>
            </w:r>
            <w:bookmarkEnd w:id="5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vMerge w:val="continue"/>
            <w:shd w:val="clear" w:color="auto" w:fill="auto"/>
          </w:tcPr>
          <w:p>
            <w:pPr>
              <w:snapToGrid w:val="0"/>
              <w:spacing w:line="360" w:lineRule="exact"/>
              <w:rPr>
                <w:rFonts w:ascii="微软雅黑" w:hAnsi="微软雅黑" w:eastAsia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bookmarkStart w:id="6" w:name="project" w:colFirst="1" w:colLast="2"/>
          </w:p>
        </w:tc>
        <w:tc>
          <w:tcPr>
            <w:tcW w:w="283" w:type="dxa"/>
            <w:tcBorders>
              <w:right w:val="single" w:color="376295" w:sz="4" w:space="0"/>
            </w:tcBorders>
          </w:tcPr>
          <w:p>
            <w:pPr>
              <w:snapToGrid w:val="0"/>
              <w:spacing w:line="360" w:lineRule="exact"/>
              <w:rPr>
                <w:rFonts w:ascii="微软雅黑" w:hAnsi="微软雅黑" w:eastAsia="微软雅黑"/>
              </w:rPr>
            </w:pPr>
          </w:p>
        </w:tc>
        <w:tc>
          <w:tcPr>
            <w:tcW w:w="8080" w:type="dxa"/>
            <w:tcBorders>
              <w:left w:val="single" w:color="376295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429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210" w:leftChars="100"/>
              <w:textAlignment w:val="auto"/>
              <w:outlineLvl w:val="9"/>
              <w:rPr>
                <w:rFonts w:hint="eastAsia" w:ascii="微软雅黑" w:hAnsi="微软雅黑" w:eastAsia="微软雅黑"/>
                <w:lang w:val="en-US" w:eastAsia="zh-CN"/>
              </w:rPr>
            </w:pPr>
          </w:p>
        </w:tc>
      </w:tr>
      <w:bookmarkEnd w:id="6"/>
    </w:tbl>
    <w:p>
      <w:pPr>
        <w:snapToGrid w:val="0"/>
        <w:spacing w:line="20" w:lineRule="exact"/>
        <w:rPr>
          <w:rFonts w:ascii="微软雅黑" w:hAnsi="微软雅黑" w:eastAsia="微软雅黑"/>
        </w:rPr>
      </w:pPr>
    </w:p>
    <w:sectPr>
      <w:headerReference r:id="rId3" w:type="default"/>
      <w:pgSz w:w="11906" w:h="16838"/>
      <w:pgMar w:top="284" w:right="0" w:bottom="284" w:left="0" w:header="0" w:footer="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2070100</wp:posOffset>
              </wp:positionH>
              <wp:positionV relativeFrom="paragraph">
                <wp:posOffset>0</wp:posOffset>
              </wp:positionV>
              <wp:extent cx="5493385" cy="190500"/>
              <wp:effectExtent l="0" t="0" r="0" b="635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93131" cy="1901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163pt;margin-top:0pt;height:15pt;width:432.55pt;mso-position-horizontal-relative:page;z-index:251661312;v-text-anchor:middle;mso-width-relative:page;mso-height-relative:page;" fillcolor="#FFFFFF [3212]" filled="t" stroked="f" coordsize="21600,21600" o:gfxdata="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TxTuP9cAAAAIAQAADwAA&#10;AAAAAAABACAAAAAiAAAAZHJzL2Rvd25yZXYueG1sUEsBAhQAFAAAAAgAh07iQG5IVftQAgAAfQQA&#10;AA4AAAAAAAAAAQAgAAAAJgEAAGRycy9lMm9Eb2MueG1sUEsFBgAAAAAGAAYAWQEAAOgF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-737870</wp:posOffset>
              </wp:positionV>
              <wp:extent cx="2059940" cy="11511915"/>
              <wp:effectExtent l="0" t="0" r="0" b="0"/>
              <wp:wrapNone/>
              <wp:docPr id="5" name="矩形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0224" cy="11511887"/>
                      </a:xfrm>
                      <a:prstGeom prst="rect">
                        <a:avLst/>
                      </a:prstGeom>
                      <a:solidFill>
                        <a:srgbClr val="37629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top:-58.1pt;height:906.45pt;width:162.2pt;mso-position-horizontal:left;mso-position-horizontal-relative:margin;z-index:251659264;v-text-anchor:middle;mso-width-relative:page;mso-height-relative:page;" fillcolor="#376295" filled="t" stroked="f" coordsize="21600,21600" o:gfxdata="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f8OiI2AAAAAoB&#10;AAAPAAAAAAAAAAEAIAAAACIAAABkcnMvZG93bnJldi54bWxQSwECFAAUAAAACACHTuJAbMA5IlQC&#10;AAB/BAAADgAAAAAAAAABACAAAAAnAQAAZHJzL2Uyb0RvYy54bWxQSwUGAAAAAAYABgBZAQAA7QUA&#10;AAAA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51C93D2"/>
    <w:multiLevelType w:val="singleLevel"/>
    <w:tmpl w:val="A51C93D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AD18EB7"/>
    <w:multiLevelType w:val="singleLevel"/>
    <w:tmpl w:val="EAD18EB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5542063"/>
    <w:multiLevelType w:val="singleLevel"/>
    <w:tmpl w:val="F554206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A47B065"/>
    <w:multiLevelType w:val="singleLevel"/>
    <w:tmpl w:val="1A47B065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E301D63"/>
    <w:multiLevelType w:val="multilevel"/>
    <w:tmpl w:val="2E301D63"/>
    <w:lvl w:ilvl="0" w:tentative="0">
      <w:start w:val="1"/>
      <w:numFmt w:val="bullet"/>
      <w:lvlText w:val=""/>
      <w:lvlJc w:val="left"/>
      <w:pPr>
        <w:ind w:left="284" w:hanging="284"/>
      </w:pPr>
      <w:rPr>
        <w:rFonts w:hint="default" w:ascii="Wingdings" w:hAnsi="Wingdings"/>
        <w:color w:val="414141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6636BB87"/>
    <w:multiLevelType w:val="singleLevel"/>
    <w:tmpl w:val="6636BB87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bordersDoNotSurroundHeader w:val="0"/>
  <w:bordersDoNotSurroundFooter w:val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0B602E"/>
    <w:rsid w:val="0000037E"/>
    <w:rsid w:val="0000133D"/>
    <w:rsid w:val="000248D3"/>
    <w:rsid w:val="00035A78"/>
    <w:rsid w:val="00036B21"/>
    <w:rsid w:val="000406D2"/>
    <w:rsid w:val="000563D6"/>
    <w:rsid w:val="000625A6"/>
    <w:rsid w:val="00062986"/>
    <w:rsid w:val="0006552B"/>
    <w:rsid w:val="00075F5B"/>
    <w:rsid w:val="00082A65"/>
    <w:rsid w:val="00082BB2"/>
    <w:rsid w:val="00083DFA"/>
    <w:rsid w:val="000A4A8F"/>
    <w:rsid w:val="000A5775"/>
    <w:rsid w:val="000B1E14"/>
    <w:rsid w:val="000B2491"/>
    <w:rsid w:val="000B4F17"/>
    <w:rsid w:val="000C0029"/>
    <w:rsid w:val="000C06AB"/>
    <w:rsid w:val="000C55D6"/>
    <w:rsid w:val="000C6C01"/>
    <w:rsid w:val="000D0269"/>
    <w:rsid w:val="000D03E5"/>
    <w:rsid w:val="000D49DB"/>
    <w:rsid w:val="000E76FE"/>
    <w:rsid w:val="000F39AF"/>
    <w:rsid w:val="00103686"/>
    <w:rsid w:val="001049B1"/>
    <w:rsid w:val="00114028"/>
    <w:rsid w:val="00114F4C"/>
    <w:rsid w:val="00115F33"/>
    <w:rsid w:val="00117FF3"/>
    <w:rsid w:val="00123F0B"/>
    <w:rsid w:val="001353F8"/>
    <w:rsid w:val="00140EF2"/>
    <w:rsid w:val="0014517F"/>
    <w:rsid w:val="0014655D"/>
    <w:rsid w:val="0016012B"/>
    <w:rsid w:val="001652EB"/>
    <w:rsid w:val="00173D95"/>
    <w:rsid w:val="00182CE2"/>
    <w:rsid w:val="00195FC7"/>
    <w:rsid w:val="001A7A5D"/>
    <w:rsid w:val="001A7B44"/>
    <w:rsid w:val="001B449A"/>
    <w:rsid w:val="001B629A"/>
    <w:rsid w:val="001C71C6"/>
    <w:rsid w:val="001D1458"/>
    <w:rsid w:val="001D597D"/>
    <w:rsid w:val="001E4554"/>
    <w:rsid w:val="001F67D5"/>
    <w:rsid w:val="001F7F0B"/>
    <w:rsid w:val="00201506"/>
    <w:rsid w:val="00201A09"/>
    <w:rsid w:val="00201ED1"/>
    <w:rsid w:val="00203706"/>
    <w:rsid w:val="00204652"/>
    <w:rsid w:val="00216FF7"/>
    <w:rsid w:val="00217A7B"/>
    <w:rsid w:val="002207B6"/>
    <w:rsid w:val="00231114"/>
    <w:rsid w:val="00242BF6"/>
    <w:rsid w:val="00253141"/>
    <w:rsid w:val="00253608"/>
    <w:rsid w:val="00255096"/>
    <w:rsid w:val="002559D7"/>
    <w:rsid w:val="00273779"/>
    <w:rsid w:val="00274D78"/>
    <w:rsid w:val="00274FA5"/>
    <w:rsid w:val="0028301B"/>
    <w:rsid w:val="00284A29"/>
    <w:rsid w:val="00291E2D"/>
    <w:rsid w:val="002935E6"/>
    <w:rsid w:val="0029360D"/>
    <w:rsid w:val="002A101E"/>
    <w:rsid w:val="002A4AFA"/>
    <w:rsid w:val="002A6EBF"/>
    <w:rsid w:val="002F44A3"/>
    <w:rsid w:val="00316631"/>
    <w:rsid w:val="00317EF6"/>
    <w:rsid w:val="0032616E"/>
    <w:rsid w:val="00326844"/>
    <w:rsid w:val="00333860"/>
    <w:rsid w:val="00333DE4"/>
    <w:rsid w:val="0034264A"/>
    <w:rsid w:val="003516A3"/>
    <w:rsid w:val="00360B3F"/>
    <w:rsid w:val="00363784"/>
    <w:rsid w:val="00365F7B"/>
    <w:rsid w:val="003765EC"/>
    <w:rsid w:val="00387205"/>
    <w:rsid w:val="00390E2F"/>
    <w:rsid w:val="00392876"/>
    <w:rsid w:val="0039376B"/>
    <w:rsid w:val="003B6BEB"/>
    <w:rsid w:val="003B6D34"/>
    <w:rsid w:val="003C0FB9"/>
    <w:rsid w:val="003C1B4A"/>
    <w:rsid w:val="003C2732"/>
    <w:rsid w:val="003E3F21"/>
    <w:rsid w:val="003F4EAD"/>
    <w:rsid w:val="00402BC2"/>
    <w:rsid w:val="00405889"/>
    <w:rsid w:val="00423FEE"/>
    <w:rsid w:val="00424119"/>
    <w:rsid w:val="00427549"/>
    <w:rsid w:val="00430A56"/>
    <w:rsid w:val="004326BA"/>
    <w:rsid w:val="004406C0"/>
    <w:rsid w:val="004413EB"/>
    <w:rsid w:val="00442742"/>
    <w:rsid w:val="00443310"/>
    <w:rsid w:val="0046046C"/>
    <w:rsid w:val="00461CE9"/>
    <w:rsid w:val="00481B4B"/>
    <w:rsid w:val="00482423"/>
    <w:rsid w:val="00483A61"/>
    <w:rsid w:val="004848DA"/>
    <w:rsid w:val="004856A5"/>
    <w:rsid w:val="00487524"/>
    <w:rsid w:val="004875BA"/>
    <w:rsid w:val="004A56F5"/>
    <w:rsid w:val="004B233A"/>
    <w:rsid w:val="004B447F"/>
    <w:rsid w:val="004C737C"/>
    <w:rsid w:val="004E58B4"/>
    <w:rsid w:val="00511AAF"/>
    <w:rsid w:val="005125CE"/>
    <w:rsid w:val="00512A3D"/>
    <w:rsid w:val="00517A82"/>
    <w:rsid w:val="0052547F"/>
    <w:rsid w:val="00543570"/>
    <w:rsid w:val="00555BAF"/>
    <w:rsid w:val="00560DB0"/>
    <w:rsid w:val="00565C31"/>
    <w:rsid w:val="00566BB0"/>
    <w:rsid w:val="005711C0"/>
    <w:rsid w:val="00573267"/>
    <w:rsid w:val="005739AC"/>
    <w:rsid w:val="005751FB"/>
    <w:rsid w:val="005767D7"/>
    <w:rsid w:val="005940F2"/>
    <w:rsid w:val="00597256"/>
    <w:rsid w:val="005A7A34"/>
    <w:rsid w:val="005B4866"/>
    <w:rsid w:val="005C34EA"/>
    <w:rsid w:val="005C46FD"/>
    <w:rsid w:val="005C4E10"/>
    <w:rsid w:val="005E1126"/>
    <w:rsid w:val="005E48C1"/>
    <w:rsid w:val="005F79D4"/>
    <w:rsid w:val="006038ED"/>
    <w:rsid w:val="006055BF"/>
    <w:rsid w:val="00613514"/>
    <w:rsid w:val="00626F95"/>
    <w:rsid w:val="006271F3"/>
    <w:rsid w:val="00641332"/>
    <w:rsid w:val="00644AE9"/>
    <w:rsid w:val="0065509C"/>
    <w:rsid w:val="006550CA"/>
    <w:rsid w:val="00666FDD"/>
    <w:rsid w:val="0067622C"/>
    <w:rsid w:val="00680683"/>
    <w:rsid w:val="00692A7B"/>
    <w:rsid w:val="00692FB9"/>
    <w:rsid w:val="00695A7C"/>
    <w:rsid w:val="0069758D"/>
    <w:rsid w:val="006A7227"/>
    <w:rsid w:val="006A7AA7"/>
    <w:rsid w:val="006B1012"/>
    <w:rsid w:val="006C32F1"/>
    <w:rsid w:val="006C5D42"/>
    <w:rsid w:val="006C7B94"/>
    <w:rsid w:val="006D14B9"/>
    <w:rsid w:val="006D4166"/>
    <w:rsid w:val="006D4BFE"/>
    <w:rsid w:val="006D6D79"/>
    <w:rsid w:val="006E1A06"/>
    <w:rsid w:val="006E6252"/>
    <w:rsid w:val="006F1242"/>
    <w:rsid w:val="00701DD9"/>
    <w:rsid w:val="007055E2"/>
    <w:rsid w:val="00715129"/>
    <w:rsid w:val="00725686"/>
    <w:rsid w:val="00727C03"/>
    <w:rsid w:val="007330D2"/>
    <w:rsid w:val="00734752"/>
    <w:rsid w:val="007550D8"/>
    <w:rsid w:val="00762CFA"/>
    <w:rsid w:val="007631C8"/>
    <w:rsid w:val="007641B8"/>
    <w:rsid w:val="007710E9"/>
    <w:rsid w:val="00773D6C"/>
    <w:rsid w:val="00774332"/>
    <w:rsid w:val="00781BC8"/>
    <w:rsid w:val="007A7DEA"/>
    <w:rsid w:val="007B0807"/>
    <w:rsid w:val="007C1714"/>
    <w:rsid w:val="007C4350"/>
    <w:rsid w:val="007D2C81"/>
    <w:rsid w:val="007D3240"/>
    <w:rsid w:val="007D38C7"/>
    <w:rsid w:val="007D7E14"/>
    <w:rsid w:val="007E0590"/>
    <w:rsid w:val="007E35D7"/>
    <w:rsid w:val="007F12BE"/>
    <w:rsid w:val="007F16FD"/>
    <w:rsid w:val="007F4B90"/>
    <w:rsid w:val="0081753A"/>
    <w:rsid w:val="00835F85"/>
    <w:rsid w:val="00836143"/>
    <w:rsid w:val="00856AAB"/>
    <w:rsid w:val="00856FFC"/>
    <w:rsid w:val="00861F03"/>
    <w:rsid w:val="0087227C"/>
    <w:rsid w:val="008738EC"/>
    <w:rsid w:val="0087601B"/>
    <w:rsid w:val="0087697A"/>
    <w:rsid w:val="00883AFE"/>
    <w:rsid w:val="00886B70"/>
    <w:rsid w:val="008A1DB9"/>
    <w:rsid w:val="008A350F"/>
    <w:rsid w:val="008A5F85"/>
    <w:rsid w:val="008C3B18"/>
    <w:rsid w:val="008C3D78"/>
    <w:rsid w:val="008D3104"/>
    <w:rsid w:val="008E56B2"/>
    <w:rsid w:val="008E5B36"/>
    <w:rsid w:val="008E7CAB"/>
    <w:rsid w:val="008F55C0"/>
    <w:rsid w:val="009039CF"/>
    <w:rsid w:val="00906C91"/>
    <w:rsid w:val="00906E86"/>
    <w:rsid w:val="009127EB"/>
    <w:rsid w:val="0091712C"/>
    <w:rsid w:val="009235BE"/>
    <w:rsid w:val="00931A05"/>
    <w:rsid w:val="00950765"/>
    <w:rsid w:val="0095325B"/>
    <w:rsid w:val="00954F86"/>
    <w:rsid w:val="00955A15"/>
    <w:rsid w:val="00957C3E"/>
    <w:rsid w:val="00972AF1"/>
    <w:rsid w:val="00976AA7"/>
    <w:rsid w:val="009820BC"/>
    <w:rsid w:val="00991E9E"/>
    <w:rsid w:val="00993F6E"/>
    <w:rsid w:val="009A21C5"/>
    <w:rsid w:val="009A4495"/>
    <w:rsid w:val="009B2385"/>
    <w:rsid w:val="009C31B4"/>
    <w:rsid w:val="009C5D1A"/>
    <w:rsid w:val="009D1312"/>
    <w:rsid w:val="009D7E2B"/>
    <w:rsid w:val="009E7758"/>
    <w:rsid w:val="009F00DB"/>
    <w:rsid w:val="00A238F1"/>
    <w:rsid w:val="00A24968"/>
    <w:rsid w:val="00A2721D"/>
    <w:rsid w:val="00A3279A"/>
    <w:rsid w:val="00A473B4"/>
    <w:rsid w:val="00A47540"/>
    <w:rsid w:val="00A923A6"/>
    <w:rsid w:val="00A96B78"/>
    <w:rsid w:val="00A97A65"/>
    <w:rsid w:val="00AA4E02"/>
    <w:rsid w:val="00AA4E7E"/>
    <w:rsid w:val="00AB1A43"/>
    <w:rsid w:val="00AB2059"/>
    <w:rsid w:val="00AC008B"/>
    <w:rsid w:val="00AC6129"/>
    <w:rsid w:val="00AC74B2"/>
    <w:rsid w:val="00AD39AB"/>
    <w:rsid w:val="00AD40A7"/>
    <w:rsid w:val="00AD6702"/>
    <w:rsid w:val="00AF06FB"/>
    <w:rsid w:val="00B07C75"/>
    <w:rsid w:val="00B43E38"/>
    <w:rsid w:val="00B518F2"/>
    <w:rsid w:val="00B53D3F"/>
    <w:rsid w:val="00B61D5A"/>
    <w:rsid w:val="00B65619"/>
    <w:rsid w:val="00B732DF"/>
    <w:rsid w:val="00B743F7"/>
    <w:rsid w:val="00B755DF"/>
    <w:rsid w:val="00B80165"/>
    <w:rsid w:val="00B83D94"/>
    <w:rsid w:val="00B84686"/>
    <w:rsid w:val="00B857D4"/>
    <w:rsid w:val="00B867B0"/>
    <w:rsid w:val="00B91500"/>
    <w:rsid w:val="00B946EC"/>
    <w:rsid w:val="00BA2B0D"/>
    <w:rsid w:val="00BC090F"/>
    <w:rsid w:val="00BD2A40"/>
    <w:rsid w:val="00BE1B38"/>
    <w:rsid w:val="00C06B3F"/>
    <w:rsid w:val="00C1020A"/>
    <w:rsid w:val="00C126E8"/>
    <w:rsid w:val="00C23595"/>
    <w:rsid w:val="00C2416B"/>
    <w:rsid w:val="00C253D3"/>
    <w:rsid w:val="00C272BF"/>
    <w:rsid w:val="00C32681"/>
    <w:rsid w:val="00C407AF"/>
    <w:rsid w:val="00C46EEF"/>
    <w:rsid w:val="00C60009"/>
    <w:rsid w:val="00C6503F"/>
    <w:rsid w:val="00C70F03"/>
    <w:rsid w:val="00C72A76"/>
    <w:rsid w:val="00C774BA"/>
    <w:rsid w:val="00C967DD"/>
    <w:rsid w:val="00CA2395"/>
    <w:rsid w:val="00CA41DD"/>
    <w:rsid w:val="00CB2B38"/>
    <w:rsid w:val="00CB6AA1"/>
    <w:rsid w:val="00CC2936"/>
    <w:rsid w:val="00CD1952"/>
    <w:rsid w:val="00CD6A83"/>
    <w:rsid w:val="00CE67FE"/>
    <w:rsid w:val="00CF560D"/>
    <w:rsid w:val="00D023F5"/>
    <w:rsid w:val="00D1046C"/>
    <w:rsid w:val="00D10FE6"/>
    <w:rsid w:val="00D146DA"/>
    <w:rsid w:val="00D16AF3"/>
    <w:rsid w:val="00D22428"/>
    <w:rsid w:val="00D26016"/>
    <w:rsid w:val="00D352A6"/>
    <w:rsid w:val="00D404A2"/>
    <w:rsid w:val="00D54098"/>
    <w:rsid w:val="00D6360B"/>
    <w:rsid w:val="00D63767"/>
    <w:rsid w:val="00D66D74"/>
    <w:rsid w:val="00D83CE2"/>
    <w:rsid w:val="00D87B99"/>
    <w:rsid w:val="00D945FB"/>
    <w:rsid w:val="00D973AE"/>
    <w:rsid w:val="00DB3EEA"/>
    <w:rsid w:val="00DB450B"/>
    <w:rsid w:val="00DC395B"/>
    <w:rsid w:val="00DC5917"/>
    <w:rsid w:val="00DC7676"/>
    <w:rsid w:val="00DD7306"/>
    <w:rsid w:val="00DD7803"/>
    <w:rsid w:val="00DE0F26"/>
    <w:rsid w:val="00DE4B68"/>
    <w:rsid w:val="00E04CC7"/>
    <w:rsid w:val="00E107E1"/>
    <w:rsid w:val="00E12603"/>
    <w:rsid w:val="00E15856"/>
    <w:rsid w:val="00E1799A"/>
    <w:rsid w:val="00E17BB2"/>
    <w:rsid w:val="00E227E5"/>
    <w:rsid w:val="00E24011"/>
    <w:rsid w:val="00E30116"/>
    <w:rsid w:val="00E407B9"/>
    <w:rsid w:val="00E420E1"/>
    <w:rsid w:val="00E461CF"/>
    <w:rsid w:val="00E51F9F"/>
    <w:rsid w:val="00E56982"/>
    <w:rsid w:val="00E612A1"/>
    <w:rsid w:val="00E70F97"/>
    <w:rsid w:val="00E733BE"/>
    <w:rsid w:val="00E757CA"/>
    <w:rsid w:val="00E77111"/>
    <w:rsid w:val="00E77175"/>
    <w:rsid w:val="00E82816"/>
    <w:rsid w:val="00EA0EE8"/>
    <w:rsid w:val="00EA4E19"/>
    <w:rsid w:val="00EA77D2"/>
    <w:rsid w:val="00EB56D7"/>
    <w:rsid w:val="00EC71DA"/>
    <w:rsid w:val="00ED3EA5"/>
    <w:rsid w:val="00EE02B2"/>
    <w:rsid w:val="00EE16B3"/>
    <w:rsid w:val="00F014B4"/>
    <w:rsid w:val="00F12E0B"/>
    <w:rsid w:val="00F14A03"/>
    <w:rsid w:val="00F169F4"/>
    <w:rsid w:val="00F17452"/>
    <w:rsid w:val="00F20E7D"/>
    <w:rsid w:val="00F229ED"/>
    <w:rsid w:val="00F249EF"/>
    <w:rsid w:val="00F3757F"/>
    <w:rsid w:val="00F42A6A"/>
    <w:rsid w:val="00F526B3"/>
    <w:rsid w:val="00F53869"/>
    <w:rsid w:val="00F54448"/>
    <w:rsid w:val="00F61423"/>
    <w:rsid w:val="00F65D95"/>
    <w:rsid w:val="00F87584"/>
    <w:rsid w:val="00F96DBA"/>
    <w:rsid w:val="00FA0255"/>
    <w:rsid w:val="00FB5716"/>
    <w:rsid w:val="00FC02D4"/>
    <w:rsid w:val="00FC164A"/>
    <w:rsid w:val="00FC76A2"/>
    <w:rsid w:val="00FE1DF1"/>
    <w:rsid w:val="00FE3F4E"/>
    <w:rsid w:val="00FE59BA"/>
    <w:rsid w:val="00FF523C"/>
    <w:rsid w:val="090B602E"/>
    <w:rsid w:val="0D6B511F"/>
    <w:rsid w:val="186A2154"/>
    <w:rsid w:val="1C270C31"/>
    <w:rsid w:val="1D297C68"/>
    <w:rsid w:val="207A24AD"/>
    <w:rsid w:val="277702ED"/>
    <w:rsid w:val="2F842694"/>
    <w:rsid w:val="3013678B"/>
    <w:rsid w:val="35A46639"/>
    <w:rsid w:val="382F7A95"/>
    <w:rsid w:val="39ED4CF9"/>
    <w:rsid w:val="3A802419"/>
    <w:rsid w:val="3F8A2639"/>
    <w:rsid w:val="40801555"/>
    <w:rsid w:val="412A5233"/>
    <w:rsid w:val="415F6E16"/>
    <w:rsid w:val="48697985"/>
    <w:rsid w:val="4DBE5B9D"/>
    <w:rsid w:val="4FD87091"/>
    <w:rsid w:val="528E00B9"/>
    <w:rsid w:val="66DE6FE2"/>
    <w:rsid w:val="6D1A4D6F"/>
    <w:rsid w:val="6EA12BF4"/>
    <w:rsid w:val="736F7990"/>
    <w:rsid w:val="7AED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1"/>
    <w:semiHidden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1">
    <w:name w:val="日期 字符"/>
    <w:basedOn w:val="7"/>
    <w:link w:val="2"/>
    <w:semiHidden/>
    <w:qFormat/>
    <w:uiPriority w:val="99"/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paragraph" w:customStyle="1" w:styleId="13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script\resume_download_cache\2773d4cafd6a28457bf736fa14c163fb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F7B3947-71D5-4275-A652-F32A9A3D47D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2773d4cafd6a28457bf736fa14c163fb.docx</Template>
  <Pages>2</Pages>
  <Words>1013</Words>
  <Characters>1035</Characters>
  <Lines>8</Lines>
  <Paragraphs>2</Paragraphs>
  <TotalTime>24</TotalTime>
  <ScaleCrop>false</ScaleCrop>
  <LinksUpToDate>false</LinksUpToDate>
  <CharactersWithSpaces>1039</CharactersWithSpaces>
  <Application>WPS Office_11.1.0.8806_F1E327BC-269C-435d-A152-05C5408002CA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2018-11-09T01:56:00Z</dcterms:created>
  <dc:creator>王嘻嘻</dc:creator>
  <cp:lastModifiedBy>qianzhen</cp:lastModifiedBy>
  <dcterms:modified xsi:type="dcterms:W3CDTF">2019-07-02T09:48:50Z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>
    <vt:lpwstr>4</vt:lpwstr>
  </property>
  <property fmtid="{D5CDD505-2E9C-101B-9397-08002B2CF9AE}" pid="3" name="KSOProductBuildVer">
    <vt:lpwstr>2052-11.1.0.8806</vt:lpwstr>
  </property>
</Properties>
</file>