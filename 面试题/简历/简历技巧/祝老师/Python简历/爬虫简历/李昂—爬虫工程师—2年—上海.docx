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3F0D1B" w:rsidRDefault="00CE4FAF">
      <w:pPr>
        <w:pStyle w:val="2"/>
        <w:spacing w:line="240" w:lineRule="auto"/>
        <w:ind w:rightChars="150" w:right="315"/>
        <w:jc w:val="center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李昂</w:t>
      </w:r>
      <w:r>
        <w:rPr>
          <w:rFonts w:ascii="宋体" w:eastAsia="宋体" w:hAnsi="宋体" w:hint="eastAsia"/>
          <w:sz w:val="36"/>
          <w:szCs w:val="36"/>
        </w:rPr>
        <w:t>_</w:t>
      </w:r>
      <w:bookmarkStart w:id="0" w:name="OLE_LINK18"/>
      <w:bookmarkStart w:id="1" w:name="OLE_LINK17"/>
      <w:r>
        <w:rPr>
          <w:rFonts w:ascii="宋体" w:eastAsia="宋体" w:hAnsi="宋体" w:hint="eastAsia"/>
          <w:sz w:val="36"/>
          <w:szCs w:val="36"/>
        </w:rPr>
        <w:t>爬虫</w:t>
      </w:r>
      <w:r>
        <w:rPr>
          <w:rFonts w:ascii="宋体" w:eastAsia="宋体" w:hAnsi="宋体" w:hint="eastAsia"/>
          <w:sz w:val="36"/>
          <w:szCs w:val="36"/>
        </w:rPr>
        <w:t>工程师</w:t>
      </w:r>
      <w:bookmarkEnd w:id="0"/>
      <w:bookmarkEnd w:id="1"/>
    </w:p>
    <w:p w:rsidR="003F0D1B" w:rsidRDefault="003F0D1B">
      <w:pPr>
        <w:ind w:rightChars="150" w:right="315"/>
        <w:jc w:val="center"/>
        <w:rPr>
          <w:b/>
          <w:sz w:val="18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1021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2835"/>
        <w:gridCol w:w="2693"/>
        <w:gridCol w:w="2979"/>
      </w:tblGrid>
      <w:tr w:rsidR="003F0D1B">
        <w:trPr>
          <w:jc w:val="center"/>
        </w:trPr>
        <w:tc>
          <w:tcPr>
            <w:tcW w:w="1705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姓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  </w:t>
            </w:r>
            <w:r>
              <w:rPr>
                <w:rFonts w:ascii="宋体" w:hAnsi="宋体"/>
                <w:b/>
                <w:sz w:val="24"/>
                <w:szCs w:val="24"/>
              </w:rPr>
              <w:t>名：</w:t>
            </w:r>
          </w:p>
        </w:tc>
        <w:tc>
          <w:tcPr>
            <w:tcW w:w="2835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李昂</w:t>
            </w:r>
          </w:p>
        </w:tc>
        <w:tc>
          <w:tcPr>
            <w:tcW w:w="2693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性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别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：</w:t>
            </w:r>
          </w:p>
        </w:tc>
        <w:tc>
          <w:tcPr>
            <w:tcW w:w="2979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男</w:t>
            </w:r>
          </w:p>
        </w:tc>
      </w:tr>
      <w:tr w:rsidR="003F0D1B">
        <w:trPr>
          <w:trHeight w:val="155"/>
          <w:jc w:val="center"/>
        </w:trPr>
        <w:tc>
          <w:tcPr>
            <w:tcW w:w="1705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现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居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地：</w:t>
            </w:r>
          </w:p>
        </w:tc>
        <w:tc>
          <w:tcPr>
            <w:tcW w:w="2835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上海</w:t>
            </w:r>
          </w:p>
        </w:tc>
        <w:tc>
          <w:tcPr>
            <w:tcW w:w="2693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工作经验：</w:t>
            </w:r>
          </w:p>
        </w:tc>
        <w:tc>
          <w:tcPr>
            <w:tcW w:w="2979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 w:hint="eastAsia"/>
                <w:sz w:val="24"/>
                <w:szCs w:val="24"/>
              </w:rPr>
              <w:t>年</w:t>
            </w:r>
          </w:p>
        </w:tc>
      </w:tr>
      <w:tr w:rsidR="003F0D1B">
        <w:trPr>
          <w:jc w:val="center"/>
        </w:trPr>
        <w:tc>
          <w:tcPr>
            <w:tcW w:w="1705" w:type="dxa"/>
          </w:tcPr>
          <w:p w:rsidR="003F0D1B" w:rsidRDefault="00CE4FAF">
            <w:pPr>
              <w:spacing w:line="276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联系电话：</w:t>
            </w:r>
          </w:p>
        </w:tc>
        <w:tc>
          <w:tcPr>
            <w:tcW w:w="2835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15514762461</w:t>
            </w:r>
          </w:p>
        </w:tc>
        <w:tc>
          <w:tcPr>
            <w:tcW w:w="2693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电子邮件：</w:t>
            </w:r>
          </w:p>
        </w:tc>
        <w:tc>
          <w:tcPr>
            <w:tcW w:w="2979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15514762461@163.com</w:t>
            </w:r>
          </w:p>
        </w:tc>
      </w:tr>
      <w:tr w:rsidR="003F0D1B">
        <w:trPr>
          <w:jc w:val="center"/>
        </w:trPr>
        <w:tc>
          <w:tcPr>
            <w:tcW w:w="10212" w:type="dxa"/>
            <w:gridSpan w:val="4"/>
            <w:shd w:val="clear" w:color="auto" w:fill="D9D9D9"/>
            <w:vAlign w:val="center"/>
          </w:tcPr>
          <w:p w:rsidR="003F0D1B" w:rsidRDefault="00CE4FAF">
            <w:pPr>
              <w:spacing w:line="276" w:lineRule="auto"/>
              <w:ind w:rightChars="150" w:right="315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eastAsia"/>
                <w:b/>
                <w:bCs/>
                <w:sz w:val="24"/>
                <w:szCs w:val="24"/>
              </w:rPr>
              <w:t>教育经历</w:t>
            </w:r>
            <w:r>
              <w:rPr>
                <w:rFonts w:ascii="Arial" w:hAnsi="Arial" w:hint="eastAsia"/>
                <w:b/>
                <w:bCs/>
                <w:sz w:val="24"/>
                <w:szCs w:val="24"/>
              </w:rPr>
              <w:t xml:space="preserve"> | </w:t>
            </w:r>
            <w:r>
              <w:rPr>
                <w:rFonts w:ascii="Arial" w:hAnsi="Arial" w:hint="eastAsia"/>
                <w:b/>
                <w:bCs/>
                <w:sz w:val="24"/>
                <w:szCs w:val="24"/>
              </w:rPr>
              <w:t>专业</w:t>
            </w:r>
            <w:r>
              <w:rPr>
                <w:rFonts w:ascii="Arial" w:hAnsi="Arial" w:hint="eastAsia"/>
                <w:b/>
                <w:bCs/>
                <w:sz w:val="24"/>
                <w:szCs w:val="24"/>
              </w:rPr>
              <w:t xml:space="preserve"> | </w:t>
            </w:r>
            <w:r>
              <w:rPr>
                <w:rFonts w:ascii="Arial" w:hAnsi="Arial" w:hint="eastAsia"/>
                <w:b/>
                <w:bCs/>
                <w:sz w:val="24"/>
                <w:szCs w:val="24"/>
              </w:rPr>
              <w:t>学历</w:t>
            </w:r>
          </w:p>
        </w:tc>
      </w:tr>
      <w:tr w:rsidR="003F0D1B">
        <w:trPr>
          <w:trHeight w:val="280"/>
          <w:jc w:val="center"/>
        </w:trPr>
        <w:tc>
          <w:tcPr>
            <w:tcW w:w="4540" w:type="dxa"/>
            <w:gridSpan w:val="2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</w:t>
            </w:r>
            <w:r>
              <w:rPr>
                <w:rFonts w:ascii="宋体" w:hAnsi="宋体" w:hint="eastAsia"/>
                <w:sz w:val="24"/>
                <w:szCs w:val="24"/>
              </w:rPr>
              <w:t>13</w:t>
            </w:r>
            <w:r>
              <w:rPr>
                <w:rFonts w:ascii="宋体" w:hAnsi="宋体" w:hint="eastAsia"/>
                <w:sz w:val="24"/>
                <w:szCs w:val="24"/>
              </w:rPr>
              <w:t>/9-201</w:t>
            </w:r>
            <w:r>
              <w:rPr>
                <w:rFonts w:ascii="宋体" w:hAnsi="宋体" w:hint="eastAsia"/>
                <w:sz w:val="24"/>
                <w:szCs w:val="24"/>
              </w:rPr>
              <w:t>7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/6    </w:t>
            </w:r>
            <w:r>
              <w:rPr>
                <w:rFonts w:ascii="宋体" w:hAnsi="宋体" w:hint="eastAsia"/>
                <w:sz w:val="24"/>
                <w:szCs w:val="24"/>
              </w:rPr>
              <w:t>河南理工大学</w:t>
            </w:r>
          </w:p>
        </w:tc>
        <w:tc>
          <w:tcPr>
            <w:tcW w:w="2693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电子信息工程</w:t>
            </w:r>
          </w:p>
        </w:tc>
        <w:tc>
          <w:tcPr>
            <w:tcW w:w="2979" w:type="dxa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本科</w:t>
            </w:r>
          </w:p>
        </w:tc>
      </w:tr>
      <w:tr w:rsidR="003F0D1B">
        <w:trPr>
          <w:jc w:val="center"/>
        </w:trPr>
        <w:tc>
          <w:tcPr>
            <w:tcW w:w="1021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:rsidR="003F0D1B" w:rsidRDefault="00CE4FAF">
            <w:pPr>
              <w:spacing w:line="276" w:lineRule="auto"/>
              <w:ind w:rightChars="150" w:right="315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eastAsia"/>
                <w:b/>
                <w:bCs/>
                <w:sz w:val="24"/>
                <w:szCs w:val="24"/>
              </w:rPr>
              <w:t>求职意向</w:t>
            </w:r>
          </w:p>
        </w:tc>
      </w:tr>
      <w:tr w:rsidR="003F0D1B">
        <w:trPr>
          <w:trHeight w:val="385"/>
          <w:jc w:val="center"/>
        </w:trPr>
        <w:tc>
          <w:tcPr>
            <w:tcW w:w="1021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爬虫</w:t>
            </w:r>
            <w:r>
              <w:rPr>
                <w:rFonts w:ascii="宋体" w:hAnsi="宋体" w:hint="eastAsia"/>
                <w:sz w:val="24"/>
                <w:szCs w:val="24"/>
              </w:rPr>
              <w:t>工程师</w:t>
            </w:r>
          </w:p>
        </w:tc>
      </w:tr>
      <w:tr w:rsidR="003F0D1B">
        <w:trPr>
          <w:jc w:val="center"/>
        </w:trPr>
        <w:tc>
          <w:tcPr>
            <w:tcW w:w="10212" w:type="dxa"/>
            <w:gridSpan w:val="4"/>
            <w:shd w:val="clear" w:color="auto" w:fill="D9D9D9"/>
          </w:tcPr>
          <w:p w:rsidR="003F0D1B" w:rsidRDefault="00CE4FAF">
            <w:pPr>
              <w:spacing w:line="276" w:lineRule="auto"/>
              <w:ind w:rightChars="150" w:right="315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eastAsia"/>
                <w:b/>
                <w:bCs/>
                <w:sz w:val="24"/>
                <w:szCs w:val="24"/>
              </w:rPr>
              <w:t>工作经历</w:t>
            </w:r>
            <w:r>
              <w:rPr>
                <w:rFonts w:ascii="Arial" w:hAnsi="Arial" w:hint="eastAsia"/>
                <w:b/>
                <w:bCs/>
                <w:sz w:val="24"/>
                <w:szCs w:val="24"/>
              </w:rPr>
              <w:t xml:space="preserve"> | </w:t>
            </w:r>
            <w:r>
              <w:rPr>
                <w:rFonts w:ascii="Arial" w:hAnsi="Arial" w:hint="eastAsia"/>
                <w:b/>
                <w:bCs/>
                <w:sz w:val="24"/>
                <w:szCs w:val="24"/>
              </w:rPr>
              <w:t>职位</w:t>
            </w:r>
          </w:p>
        </w:tc>
      </w:tr>
      <w:tr w:rsidR="003F0D1B">
        <w:trPr>
          <w:trHeight w:val="418"/>
          <w:jc w:val="center"/>
        </w:trPr>
        <w:tc>
          <w:tcPr>
            <w:tcW w:w="7233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3F0D1B" w:rsidRDefault="00CE4FAF">
            <w:pPr>
              <w:widowControl/>
              <w:spacing w:line="276" w:lineRule="auto"/>
              <w:ind w:rightChars="150" w:right="315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201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11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—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2017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团博百众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北京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)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科技有限公司</w:t>
            </w:r>
          </w:p>
        </w:tc>
        <w:tc>
          <w:tcPr>
            <w:tcW w:w="297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3F0D1B" w:rsidRDefault="00CE4FAF">
            <w:pPr>
              <w:widowControl/>
              <w:jc w:val="left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Python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爬虫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工程师</w:t>
            </w:r>
          </w:p>
        </w:tc>
      </w:tr>
      <w:tr w:rsidR="003F0D1B">
        <w:trPr>
          <w:jc w:val="center"/>
        </w:trPr>
        <w:tc>
          <w:tcPr>
            <w:tcW w:w="10212" w:type="dxa"/>
            <w:gridSpan w:val="4"/>
            <w:shd w:val="clear" w:color="auto" w:fill="D9D9D9"/>
          </w:tcPr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项目介绍</w:t>
            </w:r>
          </w:p>
        </w:tc>
      </w:tr>
      <w:tr w:rsidR="003F0D1B">
        <w:trPr>
          <w:jc w:val="center"/>
        </w:trPr>
        <w:tc>
          <w:tcPr>
            <w:tcW w:w="10212" w:type="dxa"/>
            <w:gridSpan w:val="4"/>
          </w:tcPr>
          <w:p w:rsidR="003F0D1B" w:rsidRDefault="00CE4FAF">
            <w:pPr>
              <w:autoSpaceDE w:val="0"/>
              <w:autoSpaceDN w:val="0"/>
              <w:adjustRightInd w:val="0"/>
              <w:spacing w:line="276" w:lineRule="auto"/>
              <w:ind w:rightChars="150" w:right="315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项目名称：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电商平台爬虫</w:t>
            </w:r>
          </w:p>
          <w:p w:rsidR="003F0D1B" w:rsidRDefault="00CE4FAF">
            <w:pPr>
              <w:autoSpaceDE w:val="0"/>
              <w:autoSpaceDN w:val="0"/>
              <w:adjustRightInd w:val="0"/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开发环境：</w:t>
            </w:r>
            <w:r>
              <w:rPr>
                <w:rFonts w:ascii="宋体" w:hAnsi="宋体"/>
                <w:b/>
                <w:sz w:val="24"/>
                <w:szCs w:val="24"/>
              </w:rPr>
              <w:t>Python +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Windows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宋体" w:hAnsi="宋体"/>
                <w:b/>
                <w:sz w:val="24"/>
                <w:szCs w:val="24"/>
              </w:rPr>
              <w:t>Pycharm</w:t>
            </w:r>
            <w:proofErr w:type="spellEnd"/>
          </w:p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项目描述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：</w:t>
            </w:r>
          </w:p>
          <w:p w:rsidR="003F0D1B" w:rsidRDefault="00CE4FAF">
            <w:pPr>
              <w:spacing w:line="276" w:lineRule="auto"/>
              <w:ind w:rightChars="150" w:right="315"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该项目主要抓取京东，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淘宝等电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商平台指定类型的商品信息，比如商品名称，商品价格，商品评价数以及店铺名称等。</w:t>
            </w:r>
          </w:p>
          <w:p w:rsidR="003F0D1B" w:rsidRDefault="00CE4FAF">
            <w:pPr>
              <w:spacing w:line="276" w:lineRule="auto"/>
              <w:ind w:rightChars="150" w:right="315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项目职责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：</w:t>
            </w:r>
          </w:p>
          <w:p w:rsidR="003F0D1B" w:rsidRDefault="00CE4FAF">
            <w:pPr>
              <w:pStyle w:val="a9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主要负责项目信息的抓取</w:t>
            </w:r>
          </w:p>
          <w:p w:rsidR="003F0D1B" w:rsidRDefault="00CE4FAF">
            <w:pPr>
              <w:pStyle w:val="a9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根据需求对信息进行提取</w:t>
            </w:r>
          </w:p>
          <w:p w:rsidR="003F0D1B" w:rsidRDefault="00CE4FAF">
            <w:pPr>
              <w:pStyle w:val="a9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将抓取的数据存入本地数据库</w:t>
            </w:r>
          </w:p>
          <w:p w:rsidR="003F0D1B" w:rsidRDefault="003F0D1B">
            <w:pPr>
              <w:pStyle w:val="a9"/>
              <w:autoSpaceDE w:val="0"/>
              <w:autoSpaceDN w:val="0"/>
              <w:adjustRightInd w:val="0"/>
              <w:spacing w:line="276" w:lineRule="auto"/>
              <w:ind w:left="420" w:rightChars="150" w:right="315" w:firstLineChars="0" w:firstLine="0"/>
              <w:rPr>
                <w:rFonts w:ascii="宋体" w:hAnsi="宋体"/>
                <w:color w:val="000000"/>
                <w:sz w:val="24"/>
                <w:szCs w:val="24"/>
              </w:rPr>
            </w:pPr>
          </w:p>
          <w:p w:rsidR="003F0D1B" w:rsidRDefault="00CE4FAF">
            <w:pPr>
              <w:autoSpaceDE w:val="0"/>
              <w:autoSpaceDN w:val="0"/>
              <w:adjustRightInd w:val="0"/>
              <w:spacing w:line="276" w:lineRule="auto"/>
              <w:ind w:rightChars="150" w:right="315"/>
              <w:rPr>
                <w:rFonts w:ascii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技术要点：</w:t>
            </w:r>
          </w:p>
          <w:p w:rsidR="003F0D1B" w:rsidRDefault="00CE4FAF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使用</w:t>
            </w:r>
            <w:r>
              <w:rPr>
                <w:rFonts w:ascii="宋体" w:hAnsi="宋体" w:hint="eastAsia"/>
                <w:sz w:val="24"/>
                <w:szCs w:val="24"/>
              </w:rPr>
              <w:t>requests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库对数据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进行获取</w:t>
            </w:r>
          </w:p>
          <w:p w:rsidR="003F0D1B" w:rsidRDefault="00CE4FAF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运用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Xpath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和正则表达式对数据进行有效提取</w:t>
            </w:r>
          </w:p>
          <w:p w:rsidR="003F0D1B" w:rsidRDefault="00CE4FAF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运用</w:t>
            </w:r>
            <w:r>
              <w:rPr>
                <w:rFonts w:ascii="宋体" w:hAnsi="宋体" w:hint="eastAsia"/>
                <w:sz w:val="24"/>
                <w:szCs w:val="24"/>
              </w:rPr>
              <w:t>Selenium</w:t>
            </w:r>
            <w:r>
              <w:rPr>
                <w:rFonts w:ascii="宋体" w:hAnsi="宋体" w:hint="eastAsia"/>
                <w:sz w:val="24"/>
                <w:szCs w:val="24"/>
              </w:rPr>
              <w:t>进行动态页面的抓取</w:t>
            </w:r>
          </w:p>
          <w:p w:rsidR="003F0D1B" w:rsidRDefault="00CE4FAF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设置随机</w:t>
            </w:r>
            <w:r>
              <w:rPr>
                <w:rFonts w:ascii="宋体" w:hAnsi="宋体" w:hint="eastAsia"/>
                <w:sz w:val="24"/>
                <w:szCs w:val="24"/>
              </w:rPr>
              <w:t>User-Agent</w:t>
            </w:r>
            <w:r>
              <w:rPr>
                <w:rFonts w:ascii="宋体" w:hAnsi="宋体" w:hint="eastAsia"/>
                <w:sz w:val="24"/>
                <w:szCs w:val="24"/>
              </w:rPr>
              <w:t>和时间延迟防反爬虫</w:t>
            </w:r>
          </w:p>
          <w:p w:rsidR="003F0D1B" w:rsidRDefault="00CE4FAF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使用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Mongodb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数据库进行数据存储</w:t>
            </w:r>
          </w:p>
          <w:p w:rsidR="003F0D1B" w:rsidRDefault="003F0D1B">
            <w:pPr>
              <w:pStyle w:val="a9"/>
              <w:ind w:firstLineChars="0" w:firstLine="0"/>
              <w:rPr>
                <w:rFonts w:ascii="宋体" w:hAnsi="宋体"/>
                <w:sz w:val="24"/>
                <w:szCs w:val="24"/>
              </w:rPr>
            </w:pPr>
          </w:p>
          <w:p w:rsidR="003F0D1B" w:rsidRDefault="003F0D1B">
            <w:pPr>
              <w:pStyle w:val="a9"/>
              <w:ind w:left="420" w:firstLineChars="0" w:firstLine="0"/>
              <w:rPr>
                <w:rFonts w:ascii="宋体" w:hAnsi="宋体"/>
                <w:sz w:val="24"/>
                <w:szCs w:val="24"/>
              </w:rPr>
            </w:pPr>
          </w:p>
          <w:p w:rsidR="003F0D1B" w:rsidRDefault="00CE4FAF">
            <w:pPr>
              <w:pStyle w:val="a9"/>
              <w:autoSpaceDE w:val="0"/>
              <w:autoSpaceDN w:val="0"/>
              <w:adjustRightInd w:val="0"/>
              <w:spacing w:line="276" w:lineRule="auto"/>
              <w:ind w:left="420" w:rightChars="150" w:right="315" w:firstLineChars="0" w:firstLine="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A855B64" wp14:editId="790FE384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72390</wp:posOffset>
                      </wp:positionV>
                      <wp:extent cx="5915660" cy="3810"/>
                      <wp:effectExtent l="0" t="0" r="27940" b="34290"/>
                      <wp:wrapNone/>
                      <wp:docPr id="9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1566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808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line id="Line 30" o:spid="_x0000_s1026" o:spt="20" style="position:absolute;left:0pt;margin-left:10.35pt;margin-top:5.7pt;height:0.3pt;width:465.8pt;z-index:251658240;mso-width-relative:page;mso-height-relative:page;" filled="f" stroked="t" coordsize="21600,21600" o:gfxdata="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S3rbtUAAAAIAQAADwAAAAAAAAABACAAAAAiAAAAZHJzL2Rvd25yZXYueG1sUEsBAhQAFAAAAAgA&#10;h07iQH/XheK2AQAAVQMAAA4AAAAAAAAAAQAgAAAAJAEAAGRycy9lMm9Eb2MueG1sUEsFBgAAAAAG&#10;AAYAWQEAAEwFAAAAAA==&#10;">
                      <v:fill on="f" focussize="0,0"/>
                      <v:stroke color="#00808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>
              <w:rPr>
                <w:rFonts w:hint="eastAsia"/>
                <w:b/>
                <w:sz w:val="24"/>
                <w:szCs w:val="24"/>
              </w:rPr>
              <w:t>项目名称</w:t>
            </w:r>
            <w:r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：热门团购爬虫</w:t>
            </w:r>
          </w:p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>
              <w:rPr>
                <w:rFonts w:ascii="宋体" w:hAnsi="宋体"/>
                <w:b/>
                <w:sz w:val="24"/>
                <w:szCs w:val="24"/>
                <w:lang w:val="zh-CN"/>
              </w:rPr>
              <w:t>开发环境：</w:t>
            </w:r>
            <w:r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Python</w:t>
            </w:r>
            <w:r>
              <w:rPr>
                <w:rFonts w:ascii="宋体" w:hAnsi="宋体"/>
                <w:b/>
                <w:sz w:val="24"/>
                <w:szCs w:val="24"/>
                <w:lang w:val="zh-CN"/>
              </w:rPr>
              <w:t xml:space="preserve"> +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Windows</w:t>
            </w:r>
            <w:r>
              <w:rPr>
                <w:rFonts w:ascii="宋体" w:hAnsi="宋体"/>
                <w:b/>
                <w:sz w:val="24"/>
                <w:szCs w:val="24"/>
                <w:lang w:val="zh-CN"/>
              </w:rPr>
              <w:t xml:space="preserve"> + Pycharm + Scrapy</w:t>
            </w:r>
          </w:p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hint="eastAsia"/>
                <w:b/>
                <w:sz w:val="24"/>
                <w:szCs w:val="24"/>
              </w:rPr>
              <w:t>项目描述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：</w:t>
            </w:r>
          </w:p>
          <w:p w:rsidR="003F0D1B" w:rsidRDefault="00CE4FAF">
            <w:pPr>
              <w:spacing w:line="276" w:lineRule="auto"/>
              <w:ind w:rightChars="150" w:right="315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  </w:t>
            </w:r>
            <w:r>
              <w:rPr>
                <w:rFonts w:ascii="宋体" w:hAnsi="宋体" w:hint="eastAsia"/>
                <w:sz w:val="24"/>
                <w:szCs w:val="24"/>
              </w:rPr>
              <w:t>该项目为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公司电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商项目，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爬取美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团、大众点评等热门团购商品，获取商品信息、价格，销量等基本请求信息。</w:t>
            </w:r>
          </w:p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项目职责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：</w:t>
            </w:r>
          </w:p>
          <w:p w:rsidR="003F0D1B" w:rsidRDefault="00CE4FAF">
            <w:pPr>
              <w:pStyle w:val="a9"/>
              <w:numPr>
                <w:ilvl w:val="0"/>
                <w:numId w:val="3"/>
              </w:numPr>
              <w:spacing w:line="276" w:lineRule="auto"/>
              <w:ind w:rightChars="150" w:right="315" w:firstLineChars="0"/>
              <w:rPr>
                <w:rStyle w:val="CharChar"/>
                <w:rFonts w:cs="Times New Roman"/>
                <w:color w:val="000000"/>
                <w:sz w:val="24"/>
                <w:szCs w:val="24"/>
              </w:rPr>
            </w:pPr>
            <w:r>
              <w:rPr>
                <w:rStyle w:val="CharChar"/>
                <w:rFonts w:hint="eastAsia"/>
                <w:sz w:val="24"/>
                <w:szCs w:val="24"/>
              </w:rPr>
              <w:t>主要负责项目信息的爬取</w:t>
            </w:r>
          </w:p>
          <w:p w:rsidR="003F0D1B" w:rsidRDefault="00CE4FAF">
            <w:pPr>
              <w:pStyle w:val="a9"/>
              <w:numPr>
                <w:ilvl w:val="0"/>
                <w:numId w:val="3"/>
              </w:numPr>
              <w:spacing w:line="276" w:lineRule="auto"/>
              <w:ind w:rightChars="150" w:right="315" w:firstLineChars="0"/>
              <w:rPr>
                <w:rStyle w:val="CharChar"/>
                <w:rFonts w:cs="Times New Roman"/>
                <w:color w:val="000000"/>
                <w:sz w:val="24"/>
                <w:szCs w:val="24"/>
              </w:rPr>
            </w:pPr>
            <w:r>
              <w:rPr>
                <w:rStyle w:val="CharChar"/>
                <w:rFonts w:cs="Times New Roman"/>
                <w:color w:val="000000"/>
                <w:sz w:val="24"/>
                <w:szCs w:val="24"/>
              </w:rPr>
              <w:t>根据需求，</w:t>
            </w:r>
            <w:proofErr w:type="gramStart"/>
            <w:r>
              <w:rPr>
                <w:rStyle w:val="CharChar"/>
                <w:rFonts w:cs="Times New Roman"/>
                <w:color w:val="000000"/>
                <w:sz w:val="24"/>
                <w:szCs w:val="24"/>
              </w:rPr>
              <w:t>处理爬取数据</w:t>
            </w:r>
            <w:proofErr w:type="gramEnd"/>
          </w:p>
          <w:p w:rsidR="003F0D1B" w:rsidRDefault="00CE4FAF">
            <w:pPr>
              <w:pStyle w:val="a9"/>
              <w:numPr>
                <w:ilvl w:val="0"/>
                <w:numId w:val="3"/>
              </w:numPr>
              <w:spacing w:line="276" w:lineRule="auto"/>
              <w:ind w:rightChars="150" w:right="315" w:firstLineChars="0"/>
              <w:rPr>
                <w:rStyle w:val="CharChar"/>
                <w:rFonts w:cs="Times New Roman"/>
                <w:color w:val="000000"/>
                <w:sz w:val="24"/>
                <w:szCs w:val="24"/>
              </w:rPr>
            </w:pPr>
            <w:r>
              <w:rPr>
                <w:rStyle w:val="CharChar"/>
                <w:rFonts w:cs="Times New Roman"/>
                <w:color w:val="000000"/>
                <w:sz w:val="24"/>
                <w:szCs w:val="24"/>
              </w:rPr>
              <w:t>存入本地数据库</w:t>
            </w:r>
          </w:p>
          <w:p w:rsidR="003F0D1B" w:rsidRDefault="00CE4FAF">
            <w:pPr>
              <w:autoSpaceDE w:val="0"/>
              <w:autoSpaceDN w:val="0"/>
              <w:adjustRightInd w:val="0"/>
              <w:spacing w:line="276" w:lineRule="auto"/>
              <w:ind w:rightChars="150" w:right="315"/>
              <w:rPr>
                <w:rFonts w:ascii="ˎ̥" w:hAnsi="ˎ̥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  <w:szCs w:val="24"/>
              </w:rPr>
              <w:t>技术要点</w:t>
            </w:r>
            <w:r>
              <w:rPr>
                <w:rFonts w:ascii="ˎ̥" w:hAnsi="ˎ̥" w:hint="eastAsia"/>
                <w:b/>
                <w:color w:val="000000"/>
                <w:sz w:val="24"/>
                <w:szCs w:val="24"/>
              </w:rPr>
              <w:t>：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/>
                <w:sz w:val="24"/>
                <w:szCs w:val="24"/>
              </w:rPr>
              <w:t>使用</w:t>
            </w:r>
            <w:proofErr w:type="spellStart"/>
            <w:r>
              <w:rPr>
                <w:rFonts w:ascii="宋体" w:hAnsi="宋体" w:cs="Arial Unicode MS" w:hint="eastAsia"/>
                <w:sz w:val="24"/>
                <w:szCs w:val="24"/>
              </w:rPr>
              <w:t>Scrapy</w:t>
            </w:r>
            <w:proofErr w:type="spellEnd"/>
            <w:r>
              <w:rPr>
                <w:rFonts w:ascii="宋体" w:hAnsi="宋体" w:cs="Arial Unicode MS" w:hint="eastAsia"/>
                <w:sz w:val="24"/>
                <w:szCs w:val="24"/>
              </w:rPr>
              <w:t>框架，搭建工程化爬虫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/>
                <w:sz w:val="24"/>
                <w:szCs w:val="24"/>
              </w:rPr>
              <w:lastRenderedPageBreak/>
              <w:t>利用</w:t>
            </w:r>
            <w:proofErr w:type="spellStart"/>
            <w:r>
              <w:rPr>
                <w:rFonts w:ascii="宋体" w:hAnsi="宋体" w:cs="Arial Unicode MS" w:hint="eastAsia"/>
                <w:sz w:val="24"/>
                <w:szCs w:val="24"/>
              </w:rPr>
              <w:t>Xpath</w:t>
            </w:r>
            <w:proofErr w:type="spellEnd"/>
            <w:r>
              <w:rPr>
                <w:rFonts w:ascii="宋体" w:hAnsi="宋体" w:cs="Arial Unicode MS" w:hint="eastAsia"/>
                <w:sz w:val="24"/>
                <w:szCs w:val="24"/>
              </w:rPr>
              <w:t>进行页面解析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/>
                <w:sz w:val="24"/>
                <w:szCs w:val="24"/>
              </w:rPr>
              <w:t>使用</w:t>
            </w:r>
            <w:r>
              <w:rPr>
                <w:rFonts w:ascii="宋体" w:hAnsi="宋体" w:cs="Arial Unicode MS" w:hint="eastAsia"/>
                <w:sz w:val="24"/>
                <w:szCs w:val="24"/>
              </w:rPr>
              <w:t>User-</w:t>
            </w:r>
            <w:r>
              <w:rPr>
                <w:rFonts w:ascii="宋体" w:hAnsi="宋体" w:cs="Arial Unicode MS"/>
                <w:sz w:val="24"/>
                <w:szCs w:val="24"/>
              </w:rPr>
              <w:t>Agent</w:t>
            </w:r>
            <w:r>
              <w:rPr>
                <w:rFonts w:ascii="宋体" w:hAnsi="宋体" w:cs="Arial Unicode MS"/>
                <w:sz w:val="24"/>
                <w:szCs w:val="24"/>
              </w:rPr>
              <w:t>设置用户头信息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/>
                <w:sz w:val="24"/>
                <w:szCs w:val="24"/>
              </w:rPr>
              <w:t>运用</w:t>
            </w:r>
            <w:r>
              <w:rPr>
                <w:rFonts w:ascii="宋体" w:hAnsi="宋体" w:cs="Arial Unicode MS" w:hint="eastAsia"/>
                <w:sz w:val="24"/>
                <w:szCs w:val="24"/>
              </w:rPr>
              <w:t>I</w:t>
            </w:r>
            <w:r>
              <w:rPr>
                <w:rFonts w:ascii="宋体" w:hAnsi="宋体" w:cs="Arial Unicode MS"/>
                <w:sz w:val="24"/>
                <w:szCs w:val="24"/>
              </w:rPr>
              <w:t>P</w:t>
            </w:r>
            <w:r>
              <w:rPr>
                <w:rFonts w:ascii="宋体" w:hAnsi="宋体" w:cs="Arial Unicode MS"/>
                <w:sz w:val="24"/>
                <w:szCs w:val="24"/>
              </w:rPr>
              <w:t>代理池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/>
                <w:sz w:val="24"/>
                <w:szCs w:val="24"/>
              </w:rPr>
              <w:t>使用</w:t>
            </w:r>
            <w:proofErr w:type="spellStart"/>
            <w:r>
              <w:rPr>
                <w:rFonts w:ascii="宋体" w:hAnsi="宋体" w:cs="Arial Unicode MS" w:hint="eastAsia"/>
                <w:sz w:val="24"/>
                <w:szCs w:val="24"/>
              </w:rPr>
              <w:t>Mongodb</w:t>
            </w:r>
            <w:proofErr w:type="spellEnd"/>
            <w:r>
              <w:rPr>
                <w:rFonts w:ascii="宋体" w:hAnsi="宋体" w:cs="Arial Unicode MS"/>
                <w:sz w:val="24"/>
                <w:szCs w:val="24"/>
              </w:rPr>
              <w:t>数据库存储数据</w:t>
            </w:r>
          </w:p>
          <w:p w:rsidR="003F0D1B" w:rsidRDefault="003F0D1B">
            <w:pPr>
              <w:autoSpaceDE w:val="0"/>
              <w:autoSpaceDN w:val="0"/>
              <w:adjustRightInd w:val="0"/>
              <w:spacing w:line="276" w:lineRule="auto"/>
              <w:ind w:rightChars="150" w:right="315"/>
              <w:rPr>
                <w:rFonts w:ascii="宋体" w:hAnsi="宋体" w:cs="Arial Unicode MS"/>
                <w:sz w:val="24"/>
                <w:szCs w:val="24"/>
              </w:rPr>
            </w:pPr>
          </w:p>
          <w:p w:rsidR="003F0D1B" w:rsidRDefault="00CE4FAF">
            <w:r>
              <w:rPr>
                <w:rFonts w:ascii="宋体" w:hAnsi="宋体" w:cs="Arial Unicode MS" w:hint="eastAsia"/>
                <w:b/>
                <w:bCs/>
                <w:sz w:val="24"/>
                <w:szCs w:val="24"/>
              </w:rPr>
              <w:t>项目名称：</w:t>
            </w:r>
            <w:r>
              <w:rPr>
                <w:b/>
                <w:bCs/>
              </w:rPr>
              <w:t>某服装品牌预测双十</w:t>
            </w:r>
            <w:proofErr w:type="gramStart"/>
            <w:r>
              <w:rPr>
                <w:b/>
                <w:bCs/>
              </w:rPr>
              <w:t>一</w:t>
            </w:r>
            <w:proofErr w:type="gramEnd"/>
            <w:r>
              <w:rPr>
                <w:b/>
                <w:bCs/>
              </w:rPr>
              <w:t>的销量</w:t>
            </w:r>
          </w:p>
          <w:p w:rsidR="003F0D1B" w:rsidRDefault="00CE4FAF">
            <w:pPr>
              <w:spacing w:line="276" w:lineRule="auto"/>
              <w:ind w:rightChars="150" w:right="315"/>
              <w:rPr>
                <w:b/>
                <w:bCs/>
              </w:rPr>
            </w:pPr>
            <w:r>
              <w:rPr>
                <w:rFonts w:ascii="宋体" w:hAnsi="宋体"/>
                <w:b/>
                <w:sz w:val="24"/>
                <w:szCs w:val="24"/>
                <w:lang w:val="zh-CN"/>
              </w:rPr>
              <w:t>开发环境：</w:t>
            </w:r>
            <w:r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Python</w:t>
            </w:r>
            <w:r>
              <w:rPr>
                <w:rFonts w:ascii="宋体" w:hAnsi="宋体"/>
                <w:b/>
                <w:sz w:val="24"/>
                <w:szCs w:val="24"/>
                <w:lang w:val="zh-CN"/>
              </w:rPr>
              <w:t xml:space="preserve"> +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Windows</w:t>
            </w:r>
            <w:r>
              <w:rPr>
                <w:rFonts w:ascii="宋体" w:hAnsi="宋体"/>
                <w:b/>
                <w:sz w:val="24"/>
                <w:szCs w:val="24"/>
                <w:lang w:val="zh-CN"/>
              </w:rPr>
              <w:t xml:space="preserve"> + </w:t>
            </w:r>
            <w:proofErr w:type="spellStart"/>
            <w:r>
              <w:rPr>
                <w:rFonts w:ascii="宋体" w:hAnsi="宋体" w:hint="eastAsia"/>
                <w:b/>
                <w:sz w:val="24"/>
                <w:szCs w:val="24"/>
              </w:rPr>
              <w:t>JupyterNotebook</w:t>
            </w:r>
            <w:proofErr w:type="spellEnd"/>
            <w:r>
              <w:rPr>
                <w:rFonts w:ascii="宋体" w:hAnsi="宋体"/>
                <w:b/>
                <w:sz w:val="24"/>
                <w:szCs w:val="24"/>
                <w:lang w:val="zh-CN"/>
              </w:rPr>
              <w:t xml:space="preserve"> + Scrapy</w:t>
            </w:r>
          </w:p>
          <w:p w:rsidR="003F0D1B" w:rsidRDefault="00CE4FAF">
            <w:pPr>
              <w:autoSpaceDE w:val="0"/>
              <w:autoSpaceDN w:val="0"/>
              <w:adjustRightInd w:val="0"/>
              <w:spacing w:line="276" w:lineRule="auto"/>
              <w:ind w:rightChars="150" w:right="315"/>
            </w:pPr>
            <w:r>
              <w:rPr>
                <w:rFonts w:hint="eastAsia"/>
                <w:b/>
                <w:bCs/>
              </w:rPr>
              <w:t>项目描述</w:t>
            </w:r>
            <w:r>
              <w:rPr>
                <w:rFonts w:hint="eastAsia"/>
              </w:rPr>
              <w:t>：</w:t>
            </w:r>
            <w:r>
              <w:tab/>
            </w:r>
            <w:r>
              <w:t>该</w:t>
            </w:r>
            <w:proofErr w:type="gramStart"/>
            <w:r>
              <w:t>品牌想</w:t>
            </w:r>
            <w:proofErr w:type="gramEnd"/>
            <w:r>
              <w:t>预测新品上架在双十</w:t>
            </w:r>
            <w:proofErr w:type="gramStart"/>
            <w:r>
              <w:t>一</w:t>
            </w:r>
            <w:proofErr w:type="gramEnd"/>
            <w:r>
              <w:t>和双十二的单天销量，以便自己生产备货，保障客户的购买利益，又不至于备的过多产生积压，在没有相同产品只有相似产品的数据的基础上，虽然无法非常准确的预测到实际销量，但也保证了最低的备货数量，使促销顺利完成</w:t>
            </w:r>
          </w:p>
          <w:p w:rsidR="003F0D1B" w:rsidRDefault="00CE4FAF">
            <w:pPr>
              <w:spacing w:line="276" w:lineRule="auto"/>
              <w:ind w:rightChars="150" w:right="315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项目职责</w:t>
            </w:r>
            <w:r>
              <w:rPr>
                <w:rFonts w:ascii="宋体" w:hAnsi="宋体" w:hint="eastAsia"/>
                <w:color w:val="000000"/>
                <w:sz w:val="24"/>
                <w:szCs w:val="24"/>
              </w:rPr>
              <w:t>：</w:t>
            </w:r>
          </w:p>
          <w:p w:rsidR="003F0D1B" w:rsidRDefault="00CE4FAF">
            <w:pPr>
              <w:pStyle w:val="a9"/>
              <w:numPr>
                <w:ilvl w:val="0"/>
                <w:numId w:val="3"/>
              </w:numPr>
              <w:spacing w:line="276" w:lineRule="auto"/>
              <w:ind w:rightChars="150" w:right="315" w:firstLineChars="0"/>
              <w:rPr>
                <w:rStyle w:val="CharChar"/>
                <w:rFonts w:cs="Times New Roman"/>
                <w:color w:val="000000"/>
                <w:sz w:val="24"/>
                <w:szCs w:val="24"/>
              </w:rPr>
            </w:pPr>
            <w:r>
              <w:rPr>
                <w:rStyle w:val="CharChar"/>
                <w:rFonts w:hint="eastAsia"/>
                <w:sz w:val="24"/>
                <w:szCs w:val="24"/>
              </w:rPr>
              <w:t>主要负责项目信息的爬取</w:t>
            </w:r>
          </w:p>
          <w:p w:rsidR="003F0D1B" w:rsidRDefault="00CE4FAF">
            <w:pPr>
              <w:pStyle w:val="a9"/>
              <w:numPr>
                <w:ilvl w:val="0"/>
                <w:numId w:val="3"/>
              </w:numPr>
              <w:spacing w:line="276" w:lineRule="auto"/>
              <w:ind w:rightChars="150" w:right="315" w:firstLineChars="0"/>
              <w:rPr>
                <w:rStyle w:val="CharChar"/>
                <w:rFonts w:cs="Times New Roman"/>
                <w:color w:val="000000"/>
                <w:sz w:val="24"/>
                <w:szCs w:val="24"/>
              </w:rPr>
            </w:pPr>
            <w:r>
              <w:rPr>
                <w:rStyle w:val="CharChar"/>
                <w:rFonts w:cs="Times New Roman"/>
                <w:color w:val="000000"/>
                <w:sz w:val="24"/>
                <w:szCs w:val="24"/>
              </w:rPr>
              <w:t>根据需求，</w:t>
            </w:r>
            <w:proofErr w:type="gramStart"/>
            <w:r>
              <w:rPr>
                <w:rStyle w:val="CharChar"/>
                <w:rFonts w:cs="Times New Roman"/>
                <w:color w:val="000000"/>
                <w:sz w:val="24"/>
                <w:szCs w:val="24"/>
              </w:rPr>
              <w:t>处理爬取数据</w:t>
            </w:r>
            <w:proofErr w:type="gramEnd"/>
          </w:p>
          <w:p w:rsidR="003F0D1B" w:rsidRDefault="00CE4FAF">
            <w:pPr>
              <w:pStyle w:val="a9"/>
              <w:numPr>
                <w:ilvl w:val="0"/>
                <w:numId w:val="3"/>
              </w:numPr>
              <w:spacing w:line="276" w:lineRule="auto"/>
              <w:ind w:rightChars="150" w:right="315" w:firstLineChars="0"/>
              <w:rPr>
                <w:rStyle w:val="CharChar"/>
                <w:rFonts w:cs="Times New Roman"/>
                <w:color w:val="000000"/>
                <w:sz w:val="24"/>
                <w:szCs w:val="24"/>
              </w:rPr>
            </w:pPr>
            <w:r>
              <w:rPr>
                <w:rStyle w:val="CharChar"/>
                <w:rFonts w:cs="Times New Roman"/>
                <w:color w:val="000000"/>
                <w:sz w:val="24"/>
                <w:szCs w:val="24"/>
              </w:rPr>
              <w:t>存入本地数据库</w:t>
            </w:r>
          </w:p>
          <w:p w:rsidR="003F0D1B" w:rsidRDefault="00CE4FAF">
            <w:pPr>
              <w:pStyle w:val="a9"/>
              <w:numPr>
                <w:ilvl w:val="0"/>
                <w:numId w:val="3"/>
              </w:numPr>
              <w:spacing w:line="276" w:lineRule="auto"/>
              <w:ind w:rightChars="150" w:right="315" w:firstLineChars="0"/>
              <w:rPr>
                <w:rStyle w:val="CharChar"/>
                <w:rFonts w:cs="Times New Roman"/>
                <w:color w:val="000000"/>
                <w:sz w:val="24"/>
                <w:szCs w:val="24"/>
              </w:rPr>
            </w:pPr>
            <w:r>
              <w:rPr>
                <w:rStyle w:val="CharChar"/>
                <w:rFonts w:cs="Times New Roman" w:hint="eastAsia"/>
                <w:color w:val="000000"/>
                <w:sz w:val="24"/>
                <w:szCs w:val="24"/>
              </w:rPr>
              <w:t>对数据进行处理</w:t>
            </w:r>
          </w:p>
          <w:p w:rsidR="003F0D1B" w:rsidRDefault="00CE4FAF">
            <w:pPr>
              <w:pStyle w:val="a9"/>
              <w:numPr>
                <w:ilvl w:val="0"/>
                <w:numId w:val="3"/>
              </w:numPr>
              <w:spacing w:line="276" w:lineRule="auto"/>
              <w:ind w:rightChars="150" w:right="315" w:firstLineChars="0"/>
              <w:rPr>
                <w:rStyle w:val="CharChar"/>
                <w:rFonts w:cs="Times New Roman"/>
                <w:color w:val="000000"/>
                <w:sz w:val="24"/>
                <w:szCs w:val="24"/>
              </w:rPr>
            </w:pPr>
            <w:r>
              <w:rPr>
                <w:rStyle w:val="CharChar"/>
                <w:rFonts w:cs="Times New Roman" w:hint="eastAsia"/>
                <w:color w:val="000000"/>
                <w:sz w:val="24"/>
                <w:szCs w:val="24"/>
              </w:rPr>
              <w:t>生成数据分析报告</w:t>
            </w:r>
          </w:p>
          <w:p w:rsidR="003F0D1B" w:rsidRDefault="00CE4FAF">
            <w:pPr>
              <w:pStyle w:val="a9"/>
              <w:spacing w:line="276" w:lineRule="auto"/>
              <w:ind w:rightChars="150" w:right="315" w:firstLineChars="0" w:firstLine="0"/>
              <w:rPr>
                <w:rStyle w:val="CharChar"/>
                <w:rFonts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CharChar"/>
                <w:rFonts w:cs="Times New Roman" w:hint="eastAsia"/>
                <w:b/>
                <w:bCs/>
                <w:color w:val="000000"/>
                <w:sz w:val="24"/>
                <w:szCs w:val="24"/>
              </w:rPr>
              <w:t>技术要点：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/>
                <w:sz w:val="24"/>
                <w:szCs w:val="24"/>
              </w:rPr>
              <w:t>使用</w:t>
            </w:r>
            <w:proofErr w:type="spellStart"/>
            <w:r>
              <w:rPr>
                <w:rFonts w:ascii="宋体" w:hAnsi="宋体" w:cs="Arial Unicode MS" w:hint="eastAsia"/>
                <w:sz w:val="24"/>
                <w:szCs w:val="24"/>
              </w:rPr>
              <w:t>Scrapy</w:t>
            </w:r>
            <w:proofErr w:type="spellEnd"/>
            <w:r>
              <w:rPr>
                <w:rFonts w:ascii="宋体" w:hAnsi="宋体" w:cs="Arial Unicode MS" w:hint="eastAsia"/>
                <w:sz w:val="24"/>
                <w:szCs w:val="24"/>
              </w:rPr>
              <w:t>框架，搭建工程化爬虫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/>
                <w:sz w:val="24"/>
                <w:szCs w:val="24"/>
              </w:rPr>
              <w:t>利用</w:t>
            </w:r>
            <w:proofErr w:type="spellStart"/>
            <w:r>
              <w:rPr>
                <w:rFonts w:ascii="宋体" w:hAnsi="宋体" w:cs="Arial Unicode MS" w:hint="eastAsia"/>
                <w:sz w:val="24"/>
                <w:szCs w:val="24"/>
              </w:rPr>
              <w:t>Xpath</w:t>
            </w:r>
            <w:proofErr w:type="spellEnd"/>
            <w:r>
              <w:rPr>
                <w:rFonts w:ascii="宋体" w:hAnsi="宋体" w:cs="Arial Unicode MS" w:hint="eastAsia"/>
                <w:sz w:val="24"/>
                <w:szCs w:val="24"/>
              </w:rPr>
              <w:t>进行页面解析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/>
                <w:sz w:val="24"/>
                <w:szCs w:val="24"/>
              </w:rPr>
              <w:t>使用</w:t>
            </w:r>
            <w:r>
              <w:rPr>
                <w:rFonts w:ascii="宋体" w:hAnsi="宋体" w:cs="Arial Unicode MS" w:hint="eastAsia"/>
                <w:sz w:val="24"/>
                <w:szCs w:val="24"/>
              </w:rPr>
              <w:t>User-</w:t>
            </w:r>
            <w:r>
              <w:rPr>
                <w:rFonts w:ascii="宋体" w:hAnsi="宋体" w:cs="Arial Unicode MS"/>
                <w:sz w:val="24"/>
                <w:szCs w:val="24"/>
              </w:rPr>
              <w:t>Agent</w:t>
            </w:r>
            <w:r>
              <w:rPr>
                <w:rFonts w:ascii="宋体" w:hAnsi="宋体" w:cs="Arial Unicode MS"/>
                <w:sz w:val="24"/>
                <w:szCs w:val="24"/>
              </w:rPr>
              <w:t>设置用户头信息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/>
                <w:sz w:val="24"/>
                <w:szCs w:val="24"/>
              </w:rPr>
              <w:t>运用</w:t>
            </w:r>
            <w:r>
              <w:rPr>
                <w:rFonts w:ascii="宋体" w:hAnsi="宋体" w:cs="Arial Unicode MS" w:hint="eastAsia"/>
                <w:sz w:val="24"/>
                <w:szCs w:val="24"/>
              </w:rPr>
              <w:t>I</w:t>
            </w:r>
            <w:r>
              <w:rPr>
                <w:rFonts w:ascii="宋体" w:hAnsi="宋体" w:cs="Arial Unicode MS"/>
                <w:sz w:val="24"/>
                <w:szCs w:val="24"/>
              </w:rPr>
              <w:t>P</w:t>
            </w:r>
            <w:r>
              <w:rPr>
                <w:rFonts w:ascii="宋体" w:hAnsi="宋体" w:cs="Arial Unicode MS"/>
                <w:sz w:val="24"/>
                <w:szCs w:val="24"/>
              </w:rPr>
              <w:t>代理池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/>
                <w:sz w:val="24"/>
                <w:szCs w:val="24"/>
              </w:rPr>
              <w:t>使用</w:t>
            </w:r>
            <w:proofErr w:type="spellStart"/>
            <w:r>
              <w:rPr>
                <w:rFonts w:ascii="宋体" w:hAnsi="宋体" w:cs="Arial Unicode MS" w:hint="eastAsia"/>
                <w:sz w:val="24"/>
                <w:szCs w:val="24"/>
              </w:rPr>
              <w:t>Mongodb</w:t>
            </w:r>
            <w:proofErr w:type="spellEnd"/>
            <w:r>
              <w:rPr>
                <w:rFonts w:ascii="宋体" w:hAnsi="宋体" w:cs="Arial Unicode MS"/>
                <w:sz w:val="24"/>
                <w:szCs w:val="24"/>
              </w:rPr>
              <w:t>数据库存储数据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 w:hint="eastAsia"/>
                <w:sz w:val="24"/>
                <w:szCs w:val="24"/>
              </w:rPr>
              <w:t>利用</w:t>
            </w:r>
            <w:r>
              <w:rPr>
                <w:rFonts w:ascii="宋体" w:hAnsi="宋体" w:cs="Arial Unicode MS" w:hint="eastAsia"/>
                <w:sz w:val="24"/>
                <w:szCs w:val="24"/>
              </w:rPr>
              <w:t>Pandas</w:t>
            </w:r>
            <w:r>
              <w:rPr>
                <w:rFonts w:ascii="宋体" w:hAnsi="宋体" w:cs="Arial Unicode MS" w:hint="eastAsia"/>
                <w:sz w:val="24"/>
                <w:szCs w:val="24"/>
              </w:rPr>
              <w:t>进行数据处理</w:t>
            </w:r>
          </w:p>
          <w:p w:rsidR="003F0D1B" w:rsidRDefault="00CE4FAF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Chars="150" w:right="315" w:firstLineChars="0"/>
              <w:rPr>
                <w:rFonts w:ascii="宋体" w:hAnsi="宋体" w:cs="Arial Unicode MS"/>
                <w:sz w:val="24"/>
                <w:szCs w:val="24"/>
              </w:rPr>
            </w:pPr>
            <w:r>
              <w:rPr>
                <w:rFonts w:ascii="宋体" w:hAnsi="宋体" w:cs="Arial Unicode MS" w:hint="eastAsia"/>
                <w:sz w:val="24"/>
                <w:szCs w:val="24"/>
              </w:rPr>
              <w:t>利用</w:t>
            </w:r>
            <w:proofErr w:type="spellStart"/>
            <w:r>
              <w:rPr>
                <w:rFonts w:ascii="宋体" w:hAnsi="宋体" w:cs="Arial Unicode MS" w:hint="eastAsia"/>
                <w:sz w:val="24"/>
                <w:szCs w:val="24"/>
              </w:rPr>
              <w:t>Matplotlib</w:t>
            </w:r>
            <w:proofErr w:type="spellEnd"/>
            <w:r>
              <w:rPr>
                <w:rFonts w:ascii="宋体" w:hAnsi="宋体" w:cs="Arial Unicode MS" w:hint="eastAsia"/>
                <w:sz w:val="24"/>
                <w:szCs w:val="24"/>
              </w:rPr>
              <w:t>生成数据分析报告</w:t>
            </w:r>
          </w:p>
          <w:p w:rsidR="003F0D1B" w:rsidRDefault="003F0D1B">
            <w:pPr>
              <w:autoSpaceDE w:val="0"/>
              <w:autoSpaceDN w:val="0"/>
              <w:adjustRightInd w:val="0"/>
              <w:spacing w:line="276" w:lineRule="auto"/>
              <w:ind w:rightChars="150" w:right="315"/>
            </w:pPr>
          </w:p>
          <w:p w:rsidR="003F0D1B" w:rsidRDefault="003F0D1B">
            <w:pPr>
              <w:autoSpaceDE w:val="0"/>
              <w:autoSpaceDN w:val="0"/>
              <w:adjustRightInd w:val="0"/>
              <w:spacing w:line="276" w:lineRule="auto"/>
              <w:ind w:rightChars="150" w:right="315"/>
              <w:rPr>
                <w:rFonts w:ascii="宋体" w:hAnsi="宋体" w:cs="Arial Unicode MS"/>
                <w:sz w:val="24"/>
                <w:szCs w:val="24"/>
              </w:rPr>
            </w:pPr>
          </w:p>
        </w:tc>
      </w:tr>
      <w:tr w:rsidR="003F0D1B">
        <w:trPr>
          <w:jc w:val="center"/>
        </w:trPr>
        <w:tc>
          <w:tcPr>
            <w:tcW w:w="10212" w:type="dxa"/>
            <w:gridSpan w:val="4"/>
            <w:shd w:val="clear" w:color="auto" w:fill="D9D9D9"/>
          </w:tcPr>
          <w:p w:rsidR="003F0D1B" w:rsidRDefault="00CE4FAF">
            <w:pPr>
              <w:spacing w:line="276" w:lineRule="auto"/>
              <w:ind w:rightChars="150" w:right="315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 w:hint="eastAsia"/>
                <w:b/>
                <w:sz w:val="24"/>
                <w:szCs w:val="24"/>
              </w:rPr>
              <w:lastRenderedPageBreak/>
              <w:t>掌握技能</w:t>
            </w:r>
          </w:p>
        </w:tc>
      </w:tr>
      <w:tr w:rsidR="003F0D1B">
        <w:trPr>
          <w:trHeight w:val="634"/>
          <w:jc w:val="center"/>
        </w:trPr>
        <w:tc>
          <w:tcPr>
            <w:tcW w:w="10212" w:type="dxa"/>
            <w:gridSpan w:val="4"/>
            <w:vAlign w:val="center"/>
          </w:tcPr>
          <w:p w:rsidR="003F0D1B" w:rsidRDefault="00CE4FAF">
            <w:pPr>
              <w:pStyle w:val="a9"/>
              <w:widowControl/>
              <w:numPr>
                <w:ilvl w:val="0"/>
                <w:numId w:val="5"/>
              </w:numPr>
              <w:spacing w:line="276" w:lineRule="auto"/>
              <w:ind w:rightChars="150" w:right="315" w:firstLineChars="0"/>
              <w:rPr>
                <w:rFonts w:ascii="宋体" w:hAnsi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  <w:szCs w:val="24"/>
              </w:rPr>
              <w:t>Python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6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熟练掌握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Python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编程语言，熟悉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PEP8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代码规范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6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熟悉掌握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Python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多线程，</w:t>
            </w:r>
            <w:proofErr w:type="gramStart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多进程</w:t>
            </w:r>
            <w:proofErr w:type="gramEnd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等开发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7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熟悉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HTTP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协议，了解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HTTPS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协议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7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熟悉掌握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Linux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常用指令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7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了解基本的前端技术，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HTML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CSS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JS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等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7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熟悉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Numpy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Pandas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等，对数据分析机器学习有一定了解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5"/>
              </w:numPr>
              <w:spacing w:line="276" w:lineRule="auto"/>
              <w:ind w:rightChars="150" w:right="315" w:firstLineChars="0"/>
              <w:rPr>
                <w:rFonts w:ascii="宋体" w:hAnsi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 w:val="24"/>
                <w:szCs w:val="24"/>
              </w:rPr>
              <w:t>爬虫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8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熟悉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requests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，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urllib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Selenium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各模块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8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熟悉使用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Scrapy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框架，了解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Pyspider</w:t>
            </w:r>
            <w:proofErr w:type="spellEnd"/>
          </w:p>
          <w:p w:rsidR="003F0D1B" w:rsidRDefault="00CE4FAF">
            <w:pPr>
              <w:pStyle w:val="a9"/>
              <w:widowControl/>
              <w:numPr>
                <w:ilvl w:val="0"/>
                <w:numId w:val="8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熟练应用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Xpath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 xml:space="preserve"> Re 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等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进行数据解析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8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熟悉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My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SQL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数据库，能够使用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S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QL</w:t>
            </w:r>
            <w:r>
              <w:rPr>
                <w:rFonts w:ascii="宋体" w:hAnsi="宋体"/>
                <w:color w:val="000000"/>
                <w:kern w:val="0"/>
                <w:sz w:val="24"/>
                <w:szCs w:val="24"/>
              </w:rPr>
              <w:t>语句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8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熟悉</w:t>
            </w:r>
            <w:proofErr w:type="spellStart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Redis</w:t>
            </w:r>
            <w:proofErr w:type="spellEnd"/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MongoDB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等非关系型数据库</w:t>
            </w:r>
          </w:p>
          <w:p w:rsidR="003F0D1B" w:rsidRDefault="00CE4FAF">
            <w:pPr>
              <w:pStyle w:val="a9"/>
              <w:widowControl/>
              <w:numPr>
                <w:ilvl w:val="0"/>
                <w:numId w:val="8"/>
              </w:numPr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熟悉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HTTP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协议，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Web</w:t>
            </w: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认证机制</w:t>
            </w:r>
          </w:p>
          <w:p w:rsidR="003F0D1B" w:rsidRPr="00CE4FAF" w:rsidRDefault="00CE4FAF" w:rsidP="00CE4FAF">
            <w:pPr>
              <w:pStyle w:val="a9"/>
              <w:widowControl/>
              <w:numPr>
                <w:ilvl w:val="0"/>
                <w:numId w:val="8"/>
              </w:numPr>
              <w:tabs>
                <w:tab w:val="left" w:pos="425"/>
              </w:tabs>
              <w:spacing w:line="276" w:lineRule="auto"/>
              <w:ind w:rightChars="150" w:right="315" w:firstLineChars="0"/>
              <w:rPr>
                <w:rFonts w:ascii="宋体" w:hAns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  <w:szCs w:val="24"/>
              </w:rPr>
              <w:t>熟悉常见的爬虫与反爬虫策略</w:t>
            </w:r>
            <w:bookmarkStart w:id="2" w:name="_GoBack"/>
            <w:bookmarkEnd w:id="2"/>
          </w:p>
        </w:tc>
      </w:tr>
    </w:tbl>
    <w:p w:rsidR="003F0D1B" w:rsidRDefault="00CE4FAF">
      <w:pPr>
        <w:spacing w:line="276" w:lineRule="auto"/>
        <w:ind w:rightChars="150" w:right="315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126492B2" wp14:editId="375C6F76">
            <wp:simplePos x="0" y="0"/>
            <wp:positionH relativeFrom="column">
              <wp:posOffset>-1175385</wp:posOffset>
            </wp:positionH>
            <wp:positionV relativeFrom="paragraph">
              <wp:posOffset>8098790</wp:posOffset>
            </wp:positionV>
            <wp:extent cx="7589520" cy="1688465"/>
            <wp:effectExtent l="0" t="0" r="0" b="0"/>
            <wp:wrapNone/>
            <wp:docPr id="27" name="图片 11" descr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 descr="image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F0D1B">
      <w:headerReference w:type="default" r:id="rId10"/>
      <w:footerReference w:type="default" r:id="rId11"/>
      <w:headerReference w:type="first" r:id="rId12"/>
      <w:pgSz w:w="11906" w:h="16838"/>
      <w:pgMar w:top="567" w:right="1134" w:bottom="567" w:left="1134" w:header="0" w:footer="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E4FAF">
      <w:r>
        <w:separator/>
      </w:r>
    </w:p>
  </w:endnote>
  <w:endnote w:type="continuationSeparator" w:id="0">
    <w:p w:rsidR="00000000" w:rsidRDefault="00CE4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 Light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等线"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D1B" w:rsidRDefault="00CE4FAF">
    <w:pPr>
      <w:pStyle w:val="a4"/>
      <w:framePr w:wrap="around" w:vAnchor="text" w:hAnchor="margin" w:xAlign="right" w:yAlign="top"/>
    </w:pPr>
    <w:r>
      <w:fldChar w:fldCharType="begin"/>
    </w:r>
    <w:r>
      <w:rPr>
        <w:rStyle w:val="a6"/>
      </w:rPr>
      <w:instrText xml:space="preserve"> PAGE  </w:instrText>
    </w:r>
    <w:r>
      <w:fldChar w:fldCharType="separate"/>
    </w:r>
    <w:r>
      <w:rPr>
        <w:rStyle w:val="a6"/>
        <w:noProof/>
      </w:rPr>
      <w:t>2</w:t>
    </w:r>
    <w:r>
      <w:fldChar w:fldCharType="end"/>
    </w:r>
  </w:p>
  <w:p w:rsidR="003F0D1B" w:rsidRDefault="003F0D1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E4FAF">
      <w:r>
        <w:separator/>
      </w:r>
    </w:p>
  </w:footnote>
  <w:footnote w:type="continuationSeparator" w:id="0">
    <w:p w:rsidR="00000000" w:rsidRDefault="00CE4F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D1B" w:rsidRDefault="003F0D1B">
    <w:pPr>
      <w:pStyle w:val="a5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D1B" w:rsidRDefault="00CE4FAF">
    <w:pPr>
      <w:pStyle w:val="a5"/>
      <w:framePr w:wrap="around" w:vAnchor="text" w:hAnchor="margin" w:yAlign="top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>
      <w:fldChar w:fldCharType="begin"/>
    </w:r>
    <w:r>
      <w:rPr>
        <w:rStyle w:val="a6"/>
      </w:rPr>
      <w:instrText xml:space="preserve"> PAGE  </w:instrText>
    </w:r>
    <w:r>
      <w:fldChar w:fldCharType="separate"/>
    </w:r>
    <w:r>
      <w:rPr>
        <w:rStyle w:val="a6"/>
      </w:rPr>
      <w:t>3</w:t>
    </w:r>
    <w:r>
      <w:fldChar w:fldCharType="end"/>
    </w:r>
  </w:p>
  <w:p w:rsidR="003F0D1B" w:rsidRDefault="003F0D1B">
    <w:pPr>
      <w:pStyle w:val="a5"/>
      <w:ind w:right="360"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01BD7"/>
    <w:multiLevelType w:val="multilevel"/>
    <w:tmpl w:val="00601BD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C6C07FD"/>
    <w:multiLevelType w:val="multilevel"/>
    <w:tmpl w:val="1C6C07FD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1FC879DC"/>
    <w:multiLevelType w:val="multilevel"/>
    <w:tmpl w:val="1FC879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3287364"/>
    <w:multiLevelType w:val="multilevel"/>
    <w:tmpl w:val="2328736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2E1F1789"/>
    <w:multiLevelType w:val="multilevel"/>
    <w:tmpl w:val="2E1F17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  <w:szCs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71B484B"/>
    <w:multiLevelType w:val="multilevel"/>
    <w:tmpl w:val="371B484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7984F09"/>
    <w:multiLevelType w:val="multilevel"/>
    <w:tmpl w:val="47984F09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59D75398"/>
    <w:multiLevelType w:val="multilevel"/>
    <w:tmpl w:val="59D75398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33F"/>
    <w:rsid w:val="00006F01"/>
    <w:rsid w:val="000075FA"/>
    <w:rsid w:val="00013380"/>
    <w:rsid w:val="0001405D"/>
    <w:rsid w:val="00020070"/>
    <w:rsid w:val="0002426D"/>
    <w:rsid w:val="00026ECC"/>
    <w:rsid w:val="00027C70"/>
    <w:rsid w:val="00031CAD"/>
    <w:rsid w:val="000321B1"/>
    <w:rsid w:val="00032C48"/>
    <w:rsid w:val="00033888"/>
    <w:rsid w:val="00035284"/>
    <w:rsid w:val="00036E9F"/>
    <w:rsid w:val="00044A83"/>
    <w:rsid w:val="000473CE"/>
    <w:rsid w:val="00051520"/>
    <w:rsid w:val="0005498D"/>
    <w:rsid w:val="00061F13"/>
    <w:rsid w:val="000767DF"/>
    <w:rsid w:val="00076BCC"/>
    <w:rsid w:val="00081F90"/>
    <w:rsid w:val="0008269D"/>
    <w:rsid w:val="000831AE"/>
    <w:rsid w:val="00087A8B"/>
    <w:rsid w:val="00092065"/>
    <w:rsid w:val="00092824"/>
    <w:rsid w:val="000935E6"/>
    <w:rsid w:val="000953A1"/>
    <w:rsid w:val="00095A9F"/>
    <w:rsid w:val="000A1829"/>
    <w:rsid w:val="000A2C06"/>
    <w:rsid w:val="000A5921"/>
    <w:rsid w:val="000A6CE8"/>
    <w:rsid w:val="000A76F6"/>
    <w:rsid w:val="000B0307"/>
    <w:rsid w:val="000B0873"/>
    <w:rsid w:val="000B367F"/>
    <w:rsid w:val="000B41BB"/>
    <w:rsid w:val="000B4EDA"/>
    <w:rsid w:val="000B7624"/>
    <w:rsid w:val="000C207B"/>
    <w:rsid w:val="000C310C"/>
    <w:rsid w:val="000D00BC"/>
    <w:rsid w:val="000D0930"/>
    <w:rsid w:val="000D0DDE"/>
    <w:rsid w:val="000E4EB0"/>
    <w:rsid w:val="000F0098"/>
    <w:rsid w:val="000F21DA"/>
    <w:rsid w:val="000F27B3"/>
    <w:rsid w:val="000F6B14"/>
    <w:rsid w:val="00100AE3"/>
    <w:rsid w:val="00106524"/>
    <w:rsid w:val="00111FC4"/>
    <w:rsid w:val="0011640F"/>
    <w:rsid w:val="00117764"/>
    <w:rsid w:val="00122B84"/>
    <w:rsid w:val="00123D37"/>
    <w:rsid w:val="001252C4"/>
    <w:rsid w:val="001270D7"/>
    <w:rsid w:val="00130BE1"/>
    <w:rsid w:val="0014005C"/>
    <w:rsid w:val="00142066"/>
    <w:rsid w:val="001466FD"/>
    <w:rsid w:val="00146E05"/>
    <w:rsid w:val="00153DE6"/>
    <w:rsid w:val="00164EDE"/>
    <w:rsid w:val="00170378"/>
    <w:rsid w:val="00172A27"/>
    <w:rsid w:val="00172EBE"/>
    <w:rsid w:val="001740EB"/>
    <w:rsid w:val="0017448F"/>
    <w:rsid w:val="00175B07"/>
    <w:rsid w:val="001762D8"/>
    <w:rsid w:val="00193780"/>
    <w:rsid w:val="001A1B44"/>
    <w:rsid w:val="001A3A8F"/>
    <w:rsid w:val="001B10DA"/>
    <w:rsid w:val="001B2259"/>
    <w:rsid w:val="001C0BCD"/>
    <w:rsid w:val="001C203A"/>
    <w:rsid w:val="001C2C31"/>
    <w:rsid w:val="001C336F"/>
    <w:rsid w:val="001C597A"/>
    <w:rsid w:val="001D0B87"/>
    <w:rsid w:val="001D2DE5"/>
    <w:rsid w:val="001D4892"/>
    <w:rsid w:val="001D74FE"/>
    <w:rsid w:val="001E1B23"/>
    <w:rsid w:val="001F0B30"/>
    <w:rsid w:val="001F2540"/>
    <w:rsid w:val="001F3C41"/>
    <w:rsid w:val="002014C9"/>
    <w:rsid w:val="00204175"/>
    <w:rsid w:val="00204F85"/>
    <w:rsid w:val="00213917"/>
    <w:rsid w:val="00223B81"/>
    <w:rsid w:val="00226F11"/>
    <w:rsid w:val="002310D9"/>
    <w:rsid w:val="002367AF"/>
    <w:rsid w:val="002371E4"/>
    <w:rsid w:val="002379D7"/>
    <w:rsid w:val="0024051A"/>
    <w:rsid w:val="00240E9C"/>
    <w:rsid w:val="00243725"/>
    <w:rsid w:val="00243CB1"/>
    <w:rsid w:val="002443E4"/>
    <w:rsid w:val="00244FF2"/>
    <w:rsid w:val="00247D81"/>
    <w:rsid w:val="00250733"/>
    <w:rsid w:val="00251558"/>
    <w:rsid w:val="0025212A"/>
    <w:rsid w:val="0025217E"/>
    <w:rsid w:val="00254715"/>
    <w:rsid w:val="00255BCD"/>
    <w:rsid w:val="00260C9C"/>
    <w:rsid w:val="00260FC1"/>
    <w:rsid w:val="00260FFD"/>
    <w:rsid w:val="00262A7C"/>
    <w:rsid w:val="00281347"/>
    <w:rsid w:val="002814B7"/>
    <w:rsid w:val="00281D4A"/>
    <w:rsid w:val="00285BA1"/>
    <w:rsid w:val="00292935"/>
    <w:rsid w:val="00293F68"/>
    <w:rsid w:val="00295C74"/>
    <w:rsid w:val="002A5860"/>
    <w:rsid w:val="002A592D"/>
    <w:rsid w:val="002A5C3E"/>
    <w:rsid w:val="002B1DE9"/>
    <w:rsid w:val="002B7656"/>
    <w:rsid w:val="002C0615"/>
    <w:rsid w:val="002D35E1"/>
    <w:rsid w:val="002D61A6"/>
    <w:rsid w:val="002E0007"/>
    <w:rsid w:val="002E2EAB"/>
    <w:rsid w:val="002E4C46"/>
    <w:rsid w:val="002F036D"/>
    <w:rsid w:val="002F08BE"/>
    <w:rsid w:val="002F0B51"/>
    <w:rsid w:val="002F44B3"/>
    <w:rsid w:val="002F453B"/>
    <w:rsid w:val="002F4CC5"/>
    <w:rsid w:val="002F5104"/>
    <w:rsid w:val="002F5291"/>
    <w:rsid w:val="0030203B"/>
    <w:rsid w:val="00304612"/>
    <w:rsid w:val="00310391"/>
    <w:rsid w:val="00311267"/>
    <w:rsid w:val="00322735"/>
    <w:rsid w:val="00322844"/>
    <w:rsid w:val="00323D97"/>
    <w:rsid w:val="00324180"/>
    <w:rsid w:val="00325926"/>
    <w:rsid w:val="0032794B"/>
    <w:rsid w:val="00332BD2"/>
    <w:rsid w:val="00334756"/>
    <w:rsid w:val="00334B0F"/>
    <w:rsid w:val="003405C2"/>
    <w:rsid w:val="003436EA"/>
    <w:rsid w:val="00346445"/>
    <w:rsid w:val="0035575A"/>
    <w:rsid w:val="00355A8B"/>
    <w:rsid w:val="003604BA"/>
    <w:rsid w:val="00366D1C"/>
    <w:rsid w:val="00367C14"/>
    <w:rsid w:val="0037354E"/>
    <w:rsid w:val="00373C06"/>
    <w:rsid w:val="003756EE"/>
    <w:rsid w:val="003808B7"/>
    <w:rsid w:val="003855FB"/>
    <w:rsid w:val="0039104A"/>
    <w:rsid w:val="003927D7"/>
    <w:rsid w:val="003A10C6"/>
    <w:rsid w:val="003A13D3"/>
    <w:rsid w:val="003A32AB"/>
    <w:rsid w:val="003A5714"/>
    <w:rsid w:val="003A5A2E"/>
    <w:rsid w:val="003A5D5C"/>
    <w:rsid w:val="003A604E"/>
    <w:rsid w:val="003A7276"/>
    <w:rsid w:val="003A7745"/>
    <w:rsid w:val="003B2D0E"/>
    <w:rsid w:val="003B3DA3"/>
    <w:rsid w:val="003B5D23"/>
    <w:rsid w:val="003C67E2"/>
    <w:rsid w:val="003C6874"/>
    <w:rsid w:val="003D1A6C"/>
    <w:rsid w:val="003D6313"/>
    <w:rsid w:val="003D6BD3"/>
    <w:rsid w:val="003D7E61"/>
    <w:rsid w:val="003E02EA"/>
    <w:rsid w:val="003E1A13"/>
    <w:rsid w:val="003E4428"/>
    <w:rsid w:val="003E5969"/>
    <w:rsid w:val="003F0D1B"/>
    <w:rsid w:val="003F11CF"/>
    <w:rsid w:val="003F219D"/>
    <w:rsid w:val="003F62A6"/>
    <w:rsid w:val="004065C8"/>
    <w:rsid w:val="00410500"/>
    <w:rsid w:val="00417FE8"/>
    <w:rsid w:val="00421C83"/>
    <w:rsid w:val="00421E20"/>
    <w:rsid w:val="0043231C"/>
    <w:rsid w:val="004326AC"/>
    <w:rsid w:val="00441FD0"/>
    <w:rsid w:val="0044341D"/>
    <w:rsid w:val="0044579F"/>
    <w:rsid w:val="00446226"/>
    <w:rsid w:val="00452CE1"/>
    <w:rsid w:val="00453ED9"/>
    <w:rsid w:val="0045472E"/>
    <w:rsid w:val="00454B35"/>
    <w:rsid w:val="00455ED5"/>
    <w:rsid w:val="00455F08"/>
    <w:rsid w:val="0045762B"/>
    <w:rsid w:val="00460D26"/>
    <w:rsid w:val="00462295"/>
    <w:rsid w:val="00466578"/>
    <w:rsid w:val="0046662A"/>
    <w:rsid w:val="00470C4E"/>
    <w:rsid w:val="004734BB"/>
    <w:rsid w:val="004735D0"/>
    <w:rsid w:val="00477812"/>
    <w:rsid w:val="004809CD"/>
    <w:rsid w:val="00480FD7"/>
    <w:rsid w:val="0048185C"/>
    <w:rsid w:val="00481ECC"/>
    <w:rsid w:val="004821E4"/>
    <w:rsid w:val="00484526"/>
    <w:rsid w:val="00492538"/>
    <w:rsid w:val="0049665C"/>
    <w:rsid w:val="004A034D"/>
    <w:rsid w:val="004A03B7"/>
    <w:rsid w:val="004A0E1B"/>
    <w:rsid w:val="004A1E5B"/>
    <w:rsid w:val="004A5113"/>
    <w:rsid w:val="004A6719"/>
    <w:rsid w:val="004B0B58"/>
    <w:rsid w:val="004B1082"/>
    <w:rsid w:val="004B3F49"/>
    <w:rsid w:val="004C47A9"/>
    <w:rsid w:val="004D3B7C"/>
    <w:rsid w:val="004D63DD"/>
    <w:rsid w:val="004E4D2B"/>
    <w:rsid w:val="004E56E2"/>
    <w:rsid w:val="004F0CB7"/>
    <w:rsid w:val="004F164E"/>
    <w:rsid w:val="004F31B2"/>
    <w:rsid w:val="005127F0"/>
    <w:rsid w:val="00514A90"/>
    <w:rsid w:val="00514EB8"/>
    <w:rsid w:val="00516367"/>
    <w:rsid w:val="00520138"/>
    <w:rsid w:val="00520EC1"/>
    <w:rsid w:val="00521241"/>
    <w:rsid w:val="00522351"/>
    <w:rsid w:val="00536599"/>
    <w:rsid w:val="00540455"/>
    <w:rsid w:val="005404EB"/>
    <w:rsid w:val="00540D56"/>
    <w:rsid w:val="00544073"/>
    <w:rsid w:val="00547D91"/>
    <w:rsid w:val="00554FB0"/>
    <w:rsid w:val="005611D8"/>
    <w:rsid w:val="00562C8C"/>
    <w:rsid w:val="00563797"/>
    <w:rsid w:val="005650B4"/>
    <w:rsid w:val="00567A79"/>
    <w:rsid w:val="00574543"/>
    <w:rsid w:val="00574754"/>
    <w:rsid w:val="00581850"/>
    <w:rsid w:val="00581B86"/>
    <w:rsid w:val="00582C26"/>
    <w:rsid w:val="00584D10"/>
    <w:rsid w:val="005872F2"/>
    <w:rsid w:val="00590D9D"/>
    <w:rsid w:val="005919A5"/>
    <w:rsid w:val="00591DFB"/>
    <w:rsid w:val="00592E17"/>
    <w:rsid w:val="005A2433"/>
    <w:rsid w:val="005A3BEB"/>
    <w:rsid w:val="005B13BE"/>
    <w:rsid w:val="005B1899"/>
    <w:rsid w:val="005B3BEC"/>
    <w:rsid w:val="005B4939"/>
    <w:rsid w:val="005B7544"/>
    <w:rsid w:val="005D0EFC"/>
    <w:rsid w:val="005D28CE"/>
    <w:rsid w:val="005D705C"/>
    <w:rsid w:val="005D72F4"/>
    <w:rsid w:val="005E27A9"/>
    <w:rsid w:val="005E31B9"/>
    <w:rsid w:val="005E37D7"/>
    <w:rsid w:val="005F1B56"/>
    <w:rsid w:val="005F219B"/>
    <w:rsid w:val="005F29BA"/>
    <w:rsid w:val="005F51D6"/>
    <w:rsid w:val="005F64DD"/>
    <w:rsid w:val="005F6DEF"/>
    <w:rsid w:val="006003F4"/>
    <w:rsid w:val="00600B35"/>
    <w:rsid w:val="0060497E"/>
    <w:rsid w:val="00610884"/>
    <w:rsid w:val="006226E1"/>
    <w:rsid w:val="00622CE2"/>
    <w:rsid w:val="00630312"/>
    <w:rsid w:val="00631757"/>
    <w:rsid w:val="00631F36"/>
    <w:rsid w:val="00642346"/>
    <w:rsid w:val="006504CA"/>
    <w:rsid w:val="00651F35"/>
    <w:rsid w:val="00655B5B"/>
    <w:rsid w:val="006610ED"/>
    <w:rsid w:val="006622EF"/>
    <w:rsid w:val="006624E3"/>
    <w:rsid w:val="00663867"/>
    <w:rsid w:val="00667F95"/>
    <w:rsid w:val="006723D7"/>
    <w:rsid w:val="00672492"/>
    <w:rsid w:val="006725C4"/>
    <w:rsid w:val="0068124C"/>
    <w:rsid w:val="006812BC"/>
    <w:rsid w:val="006901D7"/>
    <w:rsid w:val="00691D5C"/>
    <w:rsid w:val="00692598"/>
    <w:rsid w:val="00692DEE"/>
    <w:rsid w:val="00693BD9"/>
    <w:rsid w:val="006A0024"/>
    <w:rsid w:val="006B2B2B"/>
    <w:rsid w:val="006B35A2"/>
    <w:rsid w:val="006B40B8"/>
    <w:rsid w:val="006B4B76"/>
    <w:rsid w:val="006B74F0"/>
    <w:rsid w:val="006C2E37"/>
    <w:rsid w:val="006C2F84"/>
    <w:rsid w:val="006D23B7"/>
    <w:rsid w:val="006D27ED"/>
    <w:rsid w:val="006D53E7"/>
    <w:rsid w:val="006D65F7"/>
    <w:rsid w:val="006E0B5B"/>
    <w:rsid w:val="006E0BCB"/>
    <w:rsid w:val="006E0CB1"/>
    <w:rsid w:val="006E7E3D"/>
    <w:rsid w:val="006F2FEE"/>
    <w:rsid w:val="006F47E7"/>
    <w:rsid w:val="00700D3D"/>
    <w:rsid w:val="00700F20"/>
    <w:rsid w:val="007018DF"/>
    <w:rsid w:val="00704D64"/>
    <w:rsid w:val="00705219"/>
    <w:rsid w:val="00706EF5"/>
    <w:rsid w:val="00707C00"/>
    <w:rsid w:val="00712247"/>
    <w:rsid w:val="007157CE"/>
    <w:rsid w:val="00715EB8"/>
    <w:rsid w:val="00727FE8"/>
    <w:rsid w:val="00732D66"/>
    <w:rsid w:val="00735C48"/>
    <w:rsid w:val="007365B7"/>
    <w:rsid w:val="00737CCA"/>
    <w:rsid w:val="007429C9"/>
    <w:rsid w:val="007468E9"/>
    <w:rsid w:val="00750EAF"/>
    <w:rsid w:val="007512BF"/>
    <w:rsid w:val="007527B6"/>
    <w:rsid w:val="00755E1F"/>
    <w:rsid w:val="00756000"/>
    <w:rsid w:val="00760DB0"/>
    <w:rsid w:val="00760FDA"/>
    <w:rsid w:val="00762A09"/>
    <w:rsid w:val="007655B5"/>
    <w:rsid w:val="00771941"/>
    <w:rsid w:val="007720F1"/>
    <w:rsid w:val="007750F4"/>
    <w:rsid w:val="00775AFD"/>
    <w:rsid w:val="00775C87"/>
    <w:rsid w:val="00777536"/>
    <w:rsid w:val="00777BF8"/>
    <w:rsid w:val="0078559D"/>
    <w:rsid w:val="007859D5"/>
    <w:rsid w:val="00790924"/>
    <w:rsid w:val="0079516A"/>
    <w:rsid w:val="0079612C"/>
    <w:rsid w:val="007A0339"/>
    <w:rsid w:val="007A2DEC"/>
    <w:rsid w:val="007A463C"/>
    <w:rsid w:val="007A5FDD"/>
    <w:rsid w:val="007B3F7F"/>
    <w:rsid w:val="007B6B0B"/>
    <w:rsid w:val="007B7638"/>
    <w:rsid w:val="007C135C"/>
    <w:rsid w:val="007C3A3E"/>
    <w:rsid w:val="007D2CE8"/>
    <w:rsid w:val="007D3892"/>
    <w:rsid w:val="007D6410"/>
    <w:rsid w:val="007D6560"/>
    <w:rsid w:val="007E1109"/>
    <w:rsid w:val="007E1D6A"/>
    <w:rsid w:val="007E3C13"/>
    <w:rsid w:val="007E6276"/>
    <w:rsid w:val="007F2DC2"/>
    <w:rsid w:val="007F4270"/>
    <w:rsid w:val="00805C88"/>
    <w:rsid w:val="00810B19"/>
    <w:rsid w:val="00821FE9"/>
    <w:rsid w:val="00823007"/>
    <w:rsid w:val="008247F4"/>
    <w:rsid w:val="00826734"/>
    <w:rsid w:val="0082718B"/>
    <w:rsid w:val="00836C7E"/>
    <w:rsid w:val="008420F0"/>
    <w:rsid w:val="00845085"/>
    <w:rsid w:val="00857FB6"/>
    <w:rsid w:val="0086032D"/>
    <w:rsid w:val="00861CB8"/>
    <w:rsid w:val="008623B2"/>
    <w:rsid w:val="00864292"/>
    <w:rsid w:val="00864579"/>
    <w:rsid w:val="008650E3"/>
    <w:rsid w:val="00865354"/>
    <w:rsid w:val="00865604"/>
    <w:rsid w:val="00873B02"/>
    <w:rsid w:val="00881CB8"/>
    <w:rsid w:val="0088223D"/>
    <w:rsid w:val="008837D4"/>
    <w:rsid w:val="00890BC5"/>
    <w:rsid w:val="00891CED"/>
    <w:rsid w:val="00891FD8"/>
    <w:rsid w:val="008937B4"/>
    <w:rsid w:val="008A11EB"/>
    <w:rsid w:val="008B667A"/>
    <w:rsid w:val="008B68C7"/>
    <w:rsid w:val="008B7898"/>
    <w:rsid w:val="008C6F9F"/>
    <w:rsid w:val="008C7219"/>
    <w:rsid w:val="008C7559"/>
    <w:rsid w:val="008D5CA9"/>
    <w:rsid w:val="008D5F1F"/>
    <w:rsid w:val="008E0A13"/>
    <w:rsid w:val="008F2806"/>
    <w:rsid w:val="008F7406"/>
    <w:rsid w:val="008F76E4"/>
    <w:rsid w:val="00902536"/>
    <w:rsid w:val="00904FF6"/>
    <w:rsid w:val="009104F4"/>
    <w:rsid w:val="00912153"/>
    <w:rsid w:val="00913838"/>
    <w:rsid w:val="009171B6"/>
    <w:rsid w:val="009263BC"/>
    <w:rsid w:val="00927B0E"/>
    <w:rsid w:val="00931F57"/>
    <w:rsid w:val="009326A4"/>
    <w:rsid w:val="00933E7C"/>
    <w:rsid w:val="00935888"/>
    <w:rsid w:val="009412A4"/>
    <w:rsid w:val="00945169"/>
    <w:rsid w:val="00954506"/>
    <w:rsid w:val="00957914"/>
    <w:rsid w:val="00961AA5"/>
    <w:rsid w:val="00967930"/>
    <w:rsid w:val="00972E3E"/>
    <w:rsid w:val="00976245"/>
    <w:rsid w:val="009833F5"/>
    <w:rsid w:val="009837F8"/>
    <w:rsid w:val="00984712"/>
    <w:rsid w:val="0098562C"/>
    <w:rsid w:val="009862F1"/>
    <w:rsid w:val="0098659A"/>
    <w:rsid w:val="00990ED1"/>
    <w:rsid w:val="00991DDC"/>
    <w:rsid w:val="00997354"/>
    <w:rsid w:val="009A12F2"/>
    <w:rsid w:val="009A23EC"/>
    <w:rsid w:val="009A5851"/>
    <w:rsid w:val="009B2B39"/>
    <w:rsid w:val="009B2BC7"/>
    <w:rsid w:val="009B2D58"/>
    <w:rsid w:val="009B5263"/>
    <w:rsid w:val="009B6BF8"/>
    <w:rsid w:val="009B7886"/>
    <w:rsid w:val="009C19CC"/>
    <w:rsid w:val="009C4FEF"/>
    <w:rsid w:val="009C75DE"/>
    <w:rsid w:val="009D0427"/>
    <w:rsid w:val="009D35E1"/>
    <w:rsid w:val="009D5D61"/>
    <w:rsid w:val="009D60F2"/>
    <w:rsid w:val="009E07F2"/>
    <w:rsid w:val="009E6E26"/>
    <w:rsid w:val="009F017C"/>
    <w:rsid w:val="009F0349"/>
    <w:rsid w:val="009F18C0"/>
    <w:rsid w:val="00A0146A"/>
    <w:rsid w:val="00A03120"/>
    <w:rsid w:val="00A0460C"/>
    <w:rsid w:val="00A04DFA"/>
    <w:rsid w:val="00A0607C"/>
    <w:rsid w:val="00A069C1"/>
    <w:rsid w:val="00A07DEF"/>
    <w:rsid w:val="00A10DD6"/>
    <w:rsid w:val="00A13D0A"/>
    <w:rsid w:val="00A23161"/>
    <w:rsid w:val="00A309C5"/>
    <w:rsid w:val="00A31B8D"/>
    <w:rsid w:val="00A3718D"/>
    <w:rsid w:val="00A37E16"/>
    <w:rsid w:val="00A42217"/>
    <w:rsid w:val="00A44C64"/>
    <w:rsid w:val="00A45AEF"/>
    <w:rsid w:val="00A45DA2"/>
    <w:rsid w:val="00A5235C"/>
    <w:rsid w:val="00A54535"/>
    <w:rsid w:val="00A61A19"/>
    <w:rsid w:val="00A6334B"/>
    <w:rsid w:val="00A67B71"/>
    <w:rsid w:val="00A73FCF"/>
    <w:rsid w:val="00A76B82"/>
    <w:rsid w:val="00A84938"/>
    <w:rsid w:val="00A916CA"/>
    <w:rsid w:val="00A92CE9"/>
    <w:rsid w:val="00A96CFA"/>
    <w:rsid w:val="00A97571"/>
    <w:rsid w:val="00AA07D4"/>
    <w:rsid w:val="00AA4488"/>
    <w:rsid w:val="00AA4A21"/>
    <w:rsid w:val="00AB578E"/>
    <w:rsid w:val="00AB6703"/>
    <w:rsid w:val="00AC5863"/>
    <w:rsid w:val="00AC7AFE"/>
    <w:rsid w:val="00AD6415"/>
    <w:rsid w:val="00AE45EB"/>
    <w:rsid w:val="00AE472C"/>
    <w:rsid w:val="00AE472F"/>
    <w:rsid w:val="00AE68C8"/>
    <w:rsid w:val="00AE754C"/>
    <w:rsid w:val="00AF3AEB"/>
    <w:rsid w:val="00AF4744"/>
    <w:rsid w:val="00AF5949"/>
    <w:rsid w:val="00B02B9A"/>
    <w:rsid w:val="00B06D64"/>
    <w:rsid w:val="00B07C9F"/>
    <w:rsid w:val="00B12126"/>
    <w:rsid w:val="00B152AF"/>
    <w:rsid w:val="00B15EAC"/>
    <w:rsid w:val="00B16CF8"/>
    <w:rsid w:val="00B1783E"/>
    <w:rsid w:val="00B3109A"/>
    <w:rsid w:val="00B31D93"/>
    <w:rsid w:val="00B41E66"/>
    <w:rsid w:val="00B51D93"/>
    <w:rsid w:val="00B54B42"/>
    <w:rsid w:val="00B610D0"/>
    <w:rsid w:val="00B611F9"/>
    <w:rsid w:val="00B62EAD"/>
    <w:rsid w:val="00B64374"/>
    <w:rsid w:val="00B6618C"/>
    <w:rsid w:val="00B66507"/>
    <w:rsid w:val="00B67268"/>
    <w:rsid w:val="00B72CCA"/>
    <w:rsid w:val="00B77F6A"/>
    <w:rsid w:val="00B90D63"/>
    <w:rsid w:val="00B967A5"/>
    <w:rsid w:val="00B970AE"/>
    <w:rsid w:val="00BA4C72"/>
    <w:rsid w:val="00BA6E44"/>
    <w:rsid w:val="00BB25DA"/>
    <w:rsid w:val="00BB544D"/>
    <w:rsid w:val="00BC1F29"/>
    <w:rsid w:val="00BC281C"/>
    <w:rsid w:val="00BC46EA"/>
    <w:rsid w:val="00BC5DD0"/>
    <w:rsid w:val="00BD3715"/>
    <w:rsid w:val="00BD44C6"/>
    <w:rsid w:val="00BE1CED"/>
    <w:rsid w:val="00BE245D"/>
    <w:rsid w:val="00BE3BEC"/>
    <w:rsid w:val="00BF0833"/>
    <w:rsid w:val="00BF18F9"/>
    <w:rsid w:val="00BF42CA"/>
    <w:rsid w:val="00C03748"/>
    <w:rsid w:val="00C066EF"/>
    <w:rsid w:val="00C1283C"/>
    <w:rsid w:val="00C12AEF"/>
    <w:rsid w:val="00C14AF7"/>
    <w:rsid w:val="00C17CC3"/>
    <w:rsid w:val="00C202C5"/>
    <w:rsid w:val="00C2574A"/>
    <w:rsid w:val="00C27595"/>
    <w:rsid w:val="00C30D03"/>
    <w:rsid w:val="00C31215"/>
    <w:rsid w:val="00C31EAE"/>
    <w:rsid w:val="00C31F0A"/>
    <w:rsid w:val="00C33F9F"/>
    <w:rsid w:val="00C36A09"/>
    <w:rsid w:val="00C374FD"/>
    <w:rsid w:val="00C63AC4"/>
    <w:rsid w:val="00C7180C"/>
    <w:rsid w:val="00C71DC8"/>
    <w:rsid w:val="00C75A3A"/>
    <w:rsid w:val="00C75D87"/>
    <w:rsid w:val="00C76C76"/>
    <w:rsid w:val="00C77576"/>
    <w:rsid w:val="00C82C93"/>
    <w:rsid w:val="00C93738"/>
    <w:rsid w:val="00C93919"/>
    <w:rsid w:val="00CA7D50"/>
    <w:rsid w:val="00CB137E"/>
    <w:rsid w:val="00CB3BA4"/>
    <w:rsid w:val="00CB4039"/>
    <w:rsid w:val="00CC04B7"/>
    <w:rsid w:val="00CC1672"/>
    <w:rsid w:val="00CC5F70"/>
    <w:rsid w:val="00CC6E93"/>
    <w:rsid w:val="00CD28C1"/>
    <w:rsid w:val="00CE1929"/>
    <w:rsid w:val="00CE47CB"/>
    <w:rsid w:val="00CE4FAF"/>
    <w:rsid w:val="00CE65FF"/>
    <w:rsid w:val="00CF0BF7"/>
    <w:rsid w:val="00CF43C6"/>
    <w:rsid w:val="00CF4D2C"/>
    <w:rsid w:val="00D0161F"/>
    <w:rsid w:val="00D06444"/>
    <w:rsid w:val="00D10261"/>
    <w:rsid w:val="00D156E7"/>
    <w:rsid w:val="00D16450"/>
    <w:rsid w:val="00D16C53"/>
    <w:rsid w:val="00D25348"/>
    <w:rsid w:val="00D30B35"/>
    <w:rsid w:val="00D318B6"/>
    <w:rsid w:val="00D3450C"/>
    <w:rsid w:val="00D3495D"/>
    <w:rsid w:val="00D36BF3"/>
    <w:rsid w:val="00D4334F"/>
    <w:rsid w:val="00D4524E"/>
    <w:rsid w:val="00D514A6"/>
    <w:rsid w:val="00D53C82"/>
    <w:rsid w:val="00D55F56"/>
    <w:rsid w:val="00D619A5"/>
    <w:rsid w:val="00D64778"/>
    <w:rsid w:val="00D65582"/>
    <w:rsid w:val="00D66550"/>
    <w:rsid w:val="00D678EB"/>
    <w:rsid w:val="00D679AC"/>
    <w:rsid w:val="00D726AC"/>
    <w:rsid w:val="00D73528"/>
    <w:rsid w:val="00D737FA"/>
    <w:rsid w:val="00D75A51"/>
    <w:rsid w:val="00D76459"/>
    <w:rsid w:val="00D76539"/>
    <w:rsid w:val="00D83438"/>
    <w:rsid w:val="00D94D9A"/>
    <w:rsid w:val="00DA0CE5"/>
    <w:rsid w:val="00DB025D"/>
    <w:rsid w:val="00DB05D4"/>
    <w:rsid w:val="00DC013A"/>
    <w:rsid w:val="00DC06DC"/>
    <w:rsid w:val="00DC3BDC"/>
    <w:rsid w:val="00DC6D6E"/>
    <w:rsid w:val="00DD12B0"/>
    <w:rsid w:val="00DD154E"/>
    <w:rsid w:val="00DD3B2A"/>
    <w:rsid w:val="00DE3BA7"/>
    <w:rsid w:val="00DE476B"/>
    <w:rsid w:val="00DE4DEA"/>
    <w:rsid w:val="00DE5D82"/>
    <w:rsid w:val="00DF0D13"/>
    <w:rsid w:val="00DF1BB5"/>
    <w:rsid w:val="00DF44E4"/>
    <w:rsid w:val="00DF520A"/>
    <w:rsid w:val="00E049C5"/>
    <w:rsid w:val="00E05BE9"/>
    <w:rsid w:val="00E07957"/>
    <w:rsid w:val="00E11273"/>
    <w:rsid w:val="00E130BD"/>
    <w:rsid w:val="00E13FD2"/>
    <w:rsid w:val="00E161D6"/>
    <w:rsid w:val="00E20D24"/>
    <w:rsid w:val="00E24C23"/>
    <w:rsid w:val="00E3390B"/>
    <w:rsid w:val="00E43D90"/>
    <w:rsid w:val="00E46BDD"/>
    <w:rsid w:val="00E526C3"/>
    <w:rsid w:val="00E527ED"/>
    <w:rsid w:val="00E56192"/>
    <w:rsid w:val="00E62FA5"/>
    <w:rsid w:val="00E659F5"/>
    <w:rsid w:val="00E709FB"/>
    <w:rsid w:val="00E7280F"/>
    <w:rsid w:val="00E767A8"/>
    <w:rsid w:val="00E76F1A"/>
    <w:rsid w:val="00E77EF0"/>
    <w:rsid w:val="00E83707"/>
    <w:rsid w:val="00E84607"/>
    <w:rsid w:val="00E87B16"/>
    <w:rsid w:val="00E926CB"/>
    <w:rsid w:val="00E97306"/>
    <w:rsid w:val="00E97A95"/>
    <w:rsid w:val="00EA038E"/>
    <w:rsid w:val="00EA1B5A"/>
    <w:rsid w:val="00EA2BE3"/>
    <w:rsid w:val="00EA5BCC"/>
    <w:rsid w:val="00EA7CAF"/>
    <w:rsid w:val="00EA7CB3"/>
    <w:rsid w:val="00EA7CB9"/>
    <w:rsid w:val="00EB2B5C"/>
    <w:rsid w:val="00EB51B3"/>
    <w:rsid w:val="00EC3716"/>
    <w:rsid w:val="00EC607C"/>
    <w:rsid w:val="00EC64BB"/>
    <w:rsid w:val="00EC79D5"/>
    <w:rsid w:val="00ED00B2"/>
    <w:rsid w:val="00ED2DFC"/>
    <w:rsid w:val="00ED4F3B"/>
    <w:rsid w:val="00EE3D9E"/>
    <w:rsid w:val="00EE7E1A"/>
    <w:rsid w:val="00EF083E"/>
    <w:rsid w:val="00EF5B42"/>
    <w:rsid w:val="00EF6926"/>
    <w:rsid w:val="00F01904"/>
    <w:rsid w:val="00F01C5C"/>
    <w:rsid w:val="00F03DFD"/>
    <w:rsid w:val="00F03E6A"/>
    <w:rsid w:val="00F135A4"/>
    <w:rsid w:val="00F14010"/>
    <w:rsid w:val="00F14C03"/>
    <w:rsid w:val="00F159AD"/>
    <w:rsid w:val="00F15A1A"/>
    <w:rsid w:val="00F17A93"/>
    <w:rsid w:val="00F36212"/>
    <w:rsid w:val="00F40D8A"/>
    <w:rsid w:val="00F419E4"/>
    <w:rsid w:val="00F45382"/>
    <w:rsid w:val="00F46A36"/>
    <w:rsid w:val="00F5120E"/>
    <w:rsid w:val="00F51337"/>
    <w:rsid w:val="00F51C34"/>
    <w:rsid w:val="00F52D37"/>
    <w:rsid w:val="00F608B4"/>
    <w:rsid w:val="00F649FE"/>
    <w:rsid w:val="00F65F74"/>
    <w:rsid w:val="00F807E0"/>
    <w:rsid w:val="00F81C1D"/>
    <w:rsid w:val="00F90A46"/>
    <w:rsid w:val="00F915A3"/>
    <w:rsid w:val="00F949E4"/>
    <w:rsid w:val="00F95D2D"/>
    <w:rsid w:val="00F96B6F"/>
    <w:rsid w:val="00FB00E4"/>
    <w:rsid w:val="00FB09CC"/>
    <w:rsid w:val="00FB0BE7"/>
    <w:rsid w:val="00FB1E49"/>
    <w:rsid w:val="00FB275D"/>
    <w:rsid w:val="00FB2A88"/>
    <w:rsid w:val="00FB5C86"/>
    <w:rsid w:val="00FB6A89"/>
    <w:rsid w:val="00FB7425"/>
    <w:rsid w:val="00FC0CE0"/>
    <w:rsid w:val="00FC136F"/>
    <w:rsid w:val="00FC4C91"/>
    <w:rsid w:val="00FC6E20"/>
    <w:rsid w:val="00FD00F8"/>
    <w:rsid w:val="00FD1118"/>
    <w:rsid w:val="00FD2221"/>
    <w:rsid w:val="00FD427A"/>
    <w:rsid w:val="00FD5226"/>
    <w:rsid w:val="00FD7D6C"/>
    <w:rsid w:val="00FE790D"/>
    <w:rsid w:val="00FF32B2"/>
    <w:rsid w:val="00FF563A"/>
    <w:rsid w:val="228F067D"/>
    <w:rsid w:val="565E260A"/>
    <w:rsid w:val="6FBC2D21"/>
    <w:rsid w:val="71E96F39"/>
    <w:rsid w:val="72EE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page number"/>
    <w:basedOn w:val="a0"/>
    <w:qFormat/>
  </w:style>
  <w:style w:type="character" w:styleId="a7">
    <w:name w:val="Hyperlink"/>
    <w:uiPriority w:val="99"/>
    <w:unhideWhenUsed/>
    <w:qFormat/>
    <w:rPr>
      <w:color w:val="0000FF"/>
      <w:u w:val="single"/>
    </w:rPr>
  </w:style>
  <w:style w:type="character" w:customStyle="1" w:styleId="CharChar">
    <w:name w:val="数字 Char Char"/>
    <w:link w:val="a8"/>
    <w:qFormat/>
    <w:rPr>
      <w:rFonts w:ascii="宋体" w:eastAsia="宋体" w:hAnsi="宋体" w:cs="Arial Unicode MS"/>
      <w:kern w:val="2"/>
      <w:sz w:val="18"/>
      <w:szCs w:val="18"/>
      <w:lang w:val="en-US" w:eastAsia="zh-CN" w:bidi="ar-SA"/>
    </w:rPr>
  </w:style>
  <w:style w:type="paragraph" w:customStyle="1" w:styleId="a8">
    <w:name w:val="数字"/>
    <w:basedOn w:val="a"/>
    <w:link w:val="CharChar"/>
    <w:qFormat/>
    <w:pPr>
      <w:ind w:leftChars="215" w:left="451" w:firstLineChars="200" w:firstLine="360"/>
    </w:pPr>
    <w:rPr>
      <w:rFonts w:ascii="宋体" w:hAnsi="宋体" w:cs="Arial Unicode MS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qFormat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page number"/>
    <w:basedOn w:val="a0"/>
    <w:qFormat/>
  </w:style>
  <w:style w:type="character" w:styleId="a7">
    <w:name w:val="Hyperlink"/>
    <w:uiPriority w:val="99"/>
    <w:unhideWhenUsed/>
    <w:qFormat/>
    <w:rPr>
      <w:color w:val="0000FF"/>
      <w:u w:val="single"/>
    </w:rPr>
  </w:style>
  <w:style w:type="character" w:customStyle="1" w:styleId="CharChar">
    <w:name w:val="数字 Char Char"/>
    <w:link w:val="a8"/>
    <w:qFormat/>
    <w:rPr>
      <w:rFonts w:ascii="宋体" w:eastAsia="宋体" w:hAnsi="宋体" w:cs="Arial Unicode MS"/>
      <w:kern w:val="2"/>
      <w:sz w:val="18"/>
      <w:szCs w:val="18"/>
      <w:lang w:val="en-US" w:eastAsia="zh-CN" w:bidi="ar-SA"/>
    </w:rPr>
  </w:style>
  <w:style w:type="paragraph" w:customStyle="1" w:styleId="a8">
    <w:name w:val="数字"/>
    <w:basedOn w:val="a"/>
    <w:link w:val="CharChar"/>
    <w:qFormat/>
    <w:pPr>
      <w:ind w:leftChars="215" w:left="451" w:firstLineChars="200" w:firstLine="360"/>
    </w:pPr>
    <w:rPr>
      <w:rFonts w:ascii="宋体" w:hAnsi="宋体" w:cs="Arial Unicode MS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4f59cdbb0f4f3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4f59cdbb0f4f3.wpt</Template>
  <TotalTime>1</TotalTime>
  <Pages>2</Pages>
  <Words>963</Words>
  <Characters>436</Characters>
  <Application>Microsoft Office Word</Application>
  <DocSecurity>0</DocSecurity>
  <Lines>3</Lines>
  <Paragraphs>2</Paragraphs>
  <ScaleCrop>false</ScaleCrop>
  <Company>http://sdwm.org</Company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姓名_Java程序员_3年</dc:title>
  <dc:creator>Administrator</dc:creator>
  <cp:lastModifiedBy>深度完美技术论坛</cp:lastModifiedBy>
  <cp:revision>15</cp:revision>
  <cp:lastPrinted>1900-12-31T16:00:00Z</cp:lastPrinted>
  <dcterms:created xsi:type="dcterms:W3CDTF">2017-10-17T04:51:00Z</dcterms:created>
  <dcterms:modified xsi:type="dcterms:W3CDTF">2018-01-03T02:54:00Z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