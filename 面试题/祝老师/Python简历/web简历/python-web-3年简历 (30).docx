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-274955</wp:posOffset>
                </wp:positionV>
                <wp:extent cx="6610350" cy="258445"/>
                <wp:effectExtent l="0" t="0" r="0" b="825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695" y="287020"/>
                          <a:ext cx="6610350" cy="258445"/>
                        </a:xfrm>
                        <a:prstGeom prst="rect">
                          <a:avLst/>
                        </a:prstGeom>
                        <a:solidFill>
                          <a:srgbClr val="454344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spacing w:line="300" w:lineRule="exact"/>
                              <w:jc w:val="distribute"/>
                              <w:rPr>
                                <w:rFonts w:ascii="黑体" w:eastAsia="黑体" w:hAnsi="黑体" w:cs="黑体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 xml:space="preserve">                                                   Python   </w:t>
                            </w:r>
                            <w:proofErr w:type="gramStart"/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l  Persona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46.15pt;margin-top:-21.65pt;height:20.35pt;width:520.5pt;z-index:252131328;mso-width-relative:page;mso-height-relative:page;" fillcolor="#454344" filled="t" stroked="f" coordsize="21600,21600" o:gfxdata="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iyryjZAAAADQEAAA8AAAAAAAAAAQAgAAAAIgAA&#10;AGRycy9kb3ducmV2LnhtbFBLAQIUABQAAAAIAIdO4kBL/zljQAIAAE0EAAAOAAAAAAAAAAEAIAAA&#10;ACg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jc w:val="distribute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                                       Python   l  Persona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71755</wp:posOffset>
                </wp:positionV>
                <wp:extent cx="2703830" cy="1645920"/>
                <wp:effectExtent l="0" t="0" r="1270" b="1143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4590" y="963295"/>
                          <a:ext cx="2703830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求职意向：Python开发工程师</w:t>
                            </w:r>
                          </w:p>
                          <w:p w:rsidR="0035075C" w:rsidRDefault="0044388B">
                            <w:pPr>
                              <w:rPr>
                                <w:rFonts w:ascii="微软雅黑" w:eastAsia="微软雅黑" w:hAnsi="微软雅黑" w:cs="微软雅黑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目前状态: 已离职,可立即上岗</w:t>
                            </w:r>
                          </w:p>
                          <w:p w:rsidR="0035075C" w:rsidRDefault="0035075C">
                            <w:pPr>
                              <w:rPr>
                                <w:rFonts w:ascii="微软雅黑" w:eastAsia="微软雅黑" w:hAnsi="微软雅黑" w:cs="微软雅黑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7" type="#_x0000_t202" style="position:absolute;left:0;text-align:left;margin-left:2pt;margin-top:5.65pt;width:212.9pt;height:12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" fillcolor="white [3201]" stroked="f" strokeweight=".5pt">
                <v:textbox>
                  <w:txbxContent>
                    <w:p w:rsidR="0035075C" w:rsidRDefault="0044388B">
                      <w:pPr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求职意向：Python开发工程师</w:t>
                      </w:r>
                    </w:p>
                    <w:p w:rsidR="0035075C" w:rsidRDefault="0044388B">
                      <w:pPr>
                        <w:rPr>
                          <w:rFonts w:ascii="微软雅黑" w:eastAsia="微软雅黑" w:hAnsi="微软雅黑" w:cs="微软雅黑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目前状态: 已离职,可立即上岗</w:t>
                      </w:r>
                    </w:p>
                    <w:p w:rsidR="0035075C" w:rsidRDefault="0035075C">
                      <w:pPr>
                        <w:rPr>
                          <w:rFonts w:ascii="微软雅黑" w:eastAsia="微软雅黑" w:hAnsi="微软雅黑" w:cs="微软雅黑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3693795</wp:posOffset>
                </wp:positionH>
                <wp:positionV relativeFrom="paragraph">
                  <wp:posOffset>136525</wp:posOffset>
                </wp:positionV>
                <wp:extent cx="2674620" cy="1701800"/>
                <wp:effectExtent l="0" t="0" r="11430" b="1270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170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spacing w:line="360" w:lineRule="auto"/>
                              <w:rPr>
                                <w:rFonts w:ascii="黑体" w:eastAsia="黑体" w:hAnsi="黑体" w:cs="黑体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zCs w:val="32"/>
                              </w:rPr>
                              <w:t>工作经验: 3年</w:t>
                            </w:r>
                          </w:p>
                          <w:p w:rsidR="0035075C" w:rsidRDefault="0044388B">
                            <w:pPr>
                              <w:spacing w:line="360" w:lineRule="auto"/>
                              <w:rPr>
                                <w:rFonts w:ascii="黑体" w:eastAsia="黑体" w:hAnsi="黑体" w:cs="黑体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zCs w:val="32"/>
                              </w:rPr>
                              <w:t>最高学历：本科</w:t>
                            </w:r>
                          </w:p>
                          <w:p w:rsidR="0035075C" w:rsidRDefault="0044388B">
                            <w:pPr>
                              <w:spacing w:line="360" w:lineRule="auto"/>
                              <w:rPr>
                                <w:rFonts w:ascii="黑体" w:eastAsia="黑体" w:hAnsi="黑体" w:cs="黑体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zCs w:val="32"/>
                              </w:rPr>
                              <w:t>北京市朝阳区</w:t>
                            </w:r>
                          </w:p>
                          <w:p w:rsidR="0035075C" w:rsidRDefault="0044388B">
                            <w:pPr>
                              <w:spacing w:line="360" w:lineRule="auto"/>
                              <w:rPr>
                                <w:rFonts w:ascii="黑体" w:eastAsia="黑体" w:hAnsi="黑体" w:cs="黑体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zCs w:val="32"/>
                              </w:rPr>
                              <w:t>1</w:t>
                            </w:r>
                            <w:bookmarkStart w:id="0" w:name="_GoBack"/>
                            <w:bookmarkEnd w:id="0"/>
                          </w:p>
                          <w:p w:rsidR="0035075C" w:rsidRDefault="0035075C">
                            <w:pPr>
                              <w:ind w:firstLineChars="300" w:firstLine="630"/>
                              <w:rPr>
                                <w:rFonts w:asciiTheme="minorEastAsia" w:hAnsiTheme="minorEastAsia" w:cstheme="minorEastAsia"/>
                              </w:rPr>
                            </w:pP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 w:cs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8" type="#_x0000_t202" style="position:absolute;left:0;text-align:left;margin-left:290.85pt;margin-top:10.75pt;width:210.6pt;height:13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" fillcolor="white [3201]" stroked="f" strokeweight=".5pt">
                <v:textbox>
                  <w:txbxContent>
                    <w:p w:rsidR="0035075C" w:rsidRDefault="0044388B">
                      <w:pPr>
                        <w:spacing w:line="360" w:lineRule="auto"/>
                        <w:rPr>
                          <w:rFonts w:ascii="黑体" w:eastAsia="黑体" w:hAnsi="黑体" w:cs="黑体"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zCs w:val="32"/>
                        </w:rPr>
                        <w:t>工作经验: 3年</w:t>
                      </w:r>
                    </w:p>
                    <w:p w:rsidR="0035075C" w:rsidRDefault="0044388B">
                      <w:pPr>
                        <w:spacing w:line="360" w:lineRule="auto"/>
                        <w:rPr>
                          <w:rFonts w:ascii="黑体" w:eastAsia="黑体" w:hAnsi="黑体" w:cs="黑体"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zCs w:val="32"/>
                        </w:rPr>
                        <w:t>最高学历：本科</w:t>
                      </w:r>
                    </w:p>
                    <w:p w:rsidR="0035075C" w:rsidRDefault="0044388B">
                      <w:pPr>
                        <w:spacing w:line="360" w:lineRule="auto"/>
                        <w:rPr>
                          <w:rFonts w:ascii="黑体" w:eastAsia="黑体" w:hAnsi="黑体" w:cs="黑体"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zCs w:val="32"/>
                        </w:rPr>
                        <w:t>北京市朝阳区</w:t>
                      </w:r>
                    </w:p>
                    <w:p w:rsidR="0035075C" w:rsidRDefault="0044388B">
                      <w:pPr>
                        <w:spacing w:line="360" w:lineRule="auto"/>
                        <w:rPr>
                          <w:rFonts w:ascii="黑体" w:eastAsia="黑体" w:hAnsi="黑体" w:cs="黑体"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zCs w:val="32"/>
                        </w:rPr>
                        <w:t>1</w:t>
                      </w:r>
                      <w:bookmarkStart w:id="1" w:name="_GoBack"/>
                      <w:bookmarkEnd w:id="1"/>
                    </w:p>
                    <w:p w:rsidR="0035075C" w:rsidRDefault="0035075C">
                      <w:pPr>
                        <w:ind w:firstLineChars="300" w:firstLine="630"/>
                        <w:rPr>
                          <w:rFonts w:asciiTheme="minorEastAsia" w:hAnsiTheme="minorEastAsia" w:cstheme="minorEastAsia"/>
                        </w:rPr>
                      </w:pPr>
                    </w:p>
                    <w:p w:rsidR="0035075C" w:rsidRDefault="0035075C">
                      <w:pPr>
                        <w:rPr>
                          <w:rFonts w:asciiTheme="minorEastAsia" w:hAnsiTheme="minorEastAsia" w:cs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3369945</wp:posOffset>
                </wp:positionH>
                <wp:positionV relativeFrom="paragraph">
                  <wp:posOffset>64135</wp:posOffset>
                </wp:positionV>
                <wp:extent cx="154940" cy="151765"/>
                <wp:effectExtent l="0" t="0" r="16510" b="635"/>
                <wp:wrapNone/>
                <wp:docPr id="6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头像" o:spid="_x0000_s1026" o:spt="100" style="position:absolute;left:0pt;margin-left:265.35pt;margin-top:5.05pt;height:11.95pt;width:12.2pt;z-index:251671552;v-text-anchor:middle;mso-width-relative:page;mso-height-relative:page;" fillcolor="#4D4D4D" filled="t" stroked="f" coordsize="5367,6897" o:gfxdata="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8672363,18561583;15036743,19382087;11656268,20822523;8594709,22809969;5907870,25301868;3651555,28219202;1897531,31513385;677700,35111427;63771,38976913;42766240,41918562;42726401,38976913;42120469,35111427;40908576,31513385;39138617,28219202;36890269,25301868;34203430,22809969;31141871,20822523;27761396,19382087;24117809,18561583;21590414,16087926;23240797,15990688;25066560,15662491;26748845,15115481;28263688,14373996;29587159,13450159;30695383,12374403;31548491,11177073;32122523,9858189;32385635,8454214;32345767,7220422;31986983,5846836;31333215,4558341;30408367,3385325;29236372,2358177;27849100,1482992;26286421,796188;24548333,309977;22698637,42534;21040286,6073;19150722,206644;17388731,632101;15778215,1264180;14327172,2090757;13099344,3075370;12094789,4211902;11361285,5463936;10922764,6813207;10795221,8046999;10970600,9463120;11448989,10806319;12222332,12052279;13266784,13158423;14526483,14124795;16001459,14920983;17635907,15528769;19421802,15923816;21311366,16081852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169545</wp:posOffset>
                </wp:positionV>
                <wp:extent cx="211455" cy="151765"/>
                <wp:effectExtent l="0" t="0" r="17145" b="635"/>
                <wp:wrapNone/>
                <wp:docPr id="7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1455" cy="15176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学士帽" o:spid="_x0000_s1026" o:spt="100" style="position:absolute;left:0pt;margin-left:263.15pt;margin-top:13.35pt;height:11.95pt;width:16.65pt;z-index:251672576;v-text-anchor:middle-center;mso-width-relative:page;mso-height-relative:page;" fillcolor="#4D4D4D" filled="t" stroked="f" coordsize="3931,2392" o:gfxdata="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75042964,37416226;49938290,24711554;21680189,37416226;13796483,33549582;13796483,44945978;15939866,48434670;13747210,51923361;16087685,64191899;9189443,64191899;11554555,51865181;9632902,48434670;11480645,45033154;11480645,32415722;0,26746614;50504932,0;96846336,27095508;75042964,37416226;49371649,31165627;72160484,40294368;72160484,62418495;48213784,69541235;27075599,62418495;27075599,40294368;49371649,31165627;49076010,65471116;67454898,60063600;49076010,54627088;30721813,60063600;49076010,65471116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:rsidR="0035075C" w:rsidRDefault="0035075C"/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57785</wp:posOffset>
                </wp:positionV>
                <wp:extent cx="93345" cy="151765"/>
                <wp:effectExtent l="19050" t="0" r="20955" b="63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定位" o:spid="_x0000_s1026" o:spt="100" style="position:absolute;left:0pt;margin-left:267.45pt;margin-top:4.55pt;height:11.95pt;width:7.35pt;z-index:251667456;v-text-anchor:middle;mso-width-relative:page;mso-height-relative:page;" fillcolor="#4D4D4D" filled="t" stroked="f" coordsize="559792,955625" o:gfxdata="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hPvU4tgAAAAIAQAADwAAAAAAAAABACAAAAAiAAAAZHJzL2Rvd25yZXYueG1sUEsBAhQAFAAA&#10;AAgAh07iQL/iMONFAwAAZggAAA4AAAAAAAAAAQAgAAAAJw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158750</wp:posOffset>
                </wp:positionV>
                <wp:extent cx="144145" cy="151765"/>
                <wp:effectExtent l="0" t="0" r="8255" b="635"/>
                <wp:wrapNone/>
                <wp:docPr id="2050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45" cy="1517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手机" o:spid="_x0000_s1026" o:spt="100" style="position:absolute;left:0pt;margin-left:266.45pt;margin-top:12.5pt;height:11.95pt;width:11.35pt;z-index:251668480;v-text-anchor:middle;mso-width-relative:page;mso-height-relative:page;" fillcolor="#4D4D4D" filled="t" stroked="f" coordsize="3056,5968" o:gfxdata="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35388493,706210;32620022,0;29640900,860417;12653817,5600911;6409641,6631784;1925911,9058854;15046,12419401;797467,43719509;4363357,46568663;10005672,48216462;34651259,48362582;40609504,47015108;44641885,44368884;45980981,12784675;45033096,10162787;42144205,7776328;37765801,6169115;9133019,13158061;10261463,11908008;12307747,11080040;31581811,10852774;34124630,11209935;36020448,12127162;36908148,13450274;36682449,22793231;35358400,23978361;33176745,24692684;13827401,24806330;11404954,24327410;9674648,23312736;9027693,21932814;10712860,29587385;18416457,29205862;19906018,29587385;20357415,33313205;19334297,34124924;11630652,34197984;10366789,33516135;25412914,29839013;26797149,29222111;34470701,29384455;35328307,30252984;34771632,33946331;27203406,34246682;25608519,33792125;10291556,37728987;11284581,36917268;18988226,36844208;20267136,37534169;20116670,41300576;18612062,41836305;10983698,41600902;10276510,37842633;25834217,37112060;33402396,36803622;35012329,37258180;35298214,41008362;34154723,41755133;26436032,41755133;25307588,41008362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:rsidR="0035075C" w:rsidRDefault="0035075C"/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3383280</wp:posOffset>
                </wp:positionH>
                <wp:positionV relativeFrom="paragraph">
                  <wp:posOffset>90805</wp:posOffset>
                </wp:positionV>
                <wp:extent cx="161925" cy="100330"/>
                <wp:effectExtent l="0" t="0" r="9525" b="1397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003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信息" o:spid="_x0000_s1026" o:spt="100" style="position:absolute;left:0pt;margin-left:266.4pt;margin-top:7.15pt;height:7.9pt;width:12.75pt;z-index:251669504;v-text-anchor:middle;mso-width-relative:page;mso-height-relative:page;" fillcolor="#4D4D4D" filled="t" stroked="f" coordsize="529316,401026" o:gfxdata="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12356,49104;108688,52103;142277,79573;142781,80237;150424,80237;49568,49104;11500,80237;19143,80237;19647,79573;53236,52103;14178,20092;68154,64235;80608,68454;80962,68426;93770,64235;147746,20092;140411,20092;92050,59642;80962,63271;80655,63295;69874,59642;21513,20092;28148,0;133776,0;161925,23020;161925,77309;133776,100330;28148,100330;0,77309;0,23020;28148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191135</wp:posOffset>
                </wp:positionV>
                <wp:extent cx="179705" cy="215900"/>
                <wp:effectExtent l="0" t="0" r="10795" b="12700"/>
                <wp:wrapNone/>
                <wp:docPr id="8" name="铅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101090" y="2482850"/>
                          <a:ext cx="179705" cy="215900"/>
                        </a:xfrm>
                        <a:custGeom>
                          <a:avLst/>
                          <a:gdLst>
                            <a:gd name="T0" fmla="*/ 180755 w 10036083"/>
                            <a:gd name="T1" fmla="*/ 1049245 h 10027181"/>
                            <a:gd name="T2" fmla="*/ 749989 w 10036083"/>
                            <a:gd name="T3" fmla="*/ 1617641 h 10027181"/>
                            <a:gd name="T4" fmla="*/ 675302 w 10036083"/>
                            <a:gd name="T5" fmla="*/ 1691721 h 10027181"/>
                            <a:gd name="T6" fmla="*/ 435767 w 10036083"/>
                            <a:gd name="T7" fmla="*/ 1798800 h 10027181"/>
                            <a:gd name="T8" fmla="*/ 141730 w 10036083"/>
                            <a:gd name="T9" fmla="*/ 1657374 h 10027181"/>
                            <a:gd name="T10" fmla="*/ 1104 w 10036083"/>
                            <a:gd name="T11" fmla="*/ 1388666 h 10027181"/>
                            <a:gd name="T12" fmla="*/ 106742 w 10036083"/>
                            <a:gd name="T13" fmla="*/ 1123324 h 10027181"/>
                            <a:gd name="T14" fmla="*/ 1212175 w 10036083"/>
                            <a:gd name="T15" fmla="*/ 496167 h 10027181"/>
                            <a:gd name="T16" fmla="*/ 1278105 w 10036083"/>
                            <a:gd name="T17" fmla="*/ 523434 h 10027181"/>
                            <a:gd name="T18" fmla="*/ 1278105 w 10036083"/>
                            <a:gd name="T19" fmla="*/ 654720 h 10027181"/>
                            <a:gd name="T20" fmla="*/ 649750 w 10036083"/>
                            <a:gd name="T21" fmla="*/ 1282199 h 10027181"/>
                            <a:gd name="T22" fmla="*/ 517889 w 10036083"/>
                            <a:gd name="T23" fmla="*/ 1150913 h 10027181"/>
                            <a:gd name="T24" fmla="*/ 1146245 w 10036083"/>
                            <a:gd name="T25" fmla="*/ 523434 h 10027181"/>
                            <a:gd name="T26" fmla="*/ 1212175 w 10036083"/>
                            <a:gd name="T27" fmla="*/ 496167 h 10027181"/>
                            <a:gd name="T28" fmla="*/ 1702318 w 10036083"/>
                            <a:gd name="T29" fmla="*/ 142 h 10027181"/>
                            <a:gd name="T30" fmla="*/ 1773471 w 10036083"/>
                            <a:gd name="T31" fmla="*/ 27606 h 10027181"/>
                            <a:gd name="T32" fmla="*/ 1795002 w 10036083"/>
                            <a:gd name="T33" fmla="*/ 123910 h 10027181"/>
                            <a:gd name="T34" fmla="*/ 1566909 w 10036083"/>
                            <a:gd name="T35" fmla="*/ 787935 h 10027181"/>
                            <a:gd name="T36" fmla="*/ 1544705 w 10036083"/>
                            <a:gd name="T37" fmla="*/ 824301 h 10027181"/>
                            <a:gd name="T38" fmla="*/ 867827 w 10036083"/>
                            <a:gd name="T39" fmla="*/ 1499775 h 10027181"/>
                            <a:gd name="T40" fmla="*/ 735951 w 10036083"/>
                            <a:gd name="T41" fmla="*/ 1368452 h 10027181"/>
                            <a:gd name="T42" fmla="*/ 1396680 w 10036083"/>
                            <a:gd name="T43" fmla="*/ 709141 h 10027181"/>
                            <a:gd name="T44" fmla="*/ 1482804 w 10036083"/>
                            <a:gd name="T45" fmla="*/ 454575 h 10027181"/>
                            <a:gd name="T46" fmla="*/ 1345544 w 10036083"/>
                            <a:gd name="T47" fmla="*/ 317191 h 10027181"/>
                            <a:gd name="T48" fmla="*/ 1091210 w 10036083"/>
                            <a:gd name="T49" fmla="*/ 403393 h 10027181"/>
                            <a:gd name="T50" fmla="*/ 430481 w 10036083"/>
                            <a:gd name="T51" fmla="*/ 1063377 h 10027181"/>
                            <a:gd name="T52" fmla="*/ 298604 w 10036083"/>
                            <a:gd name="T53" fmla="*/ 931380 h 10027181"/>
                            <a:gd name="T54" fmla="*/ 974809 w 10036083"/>
                            <a:gd name="T55" fmla="*/ 255907 h 10027181"/>
                            <a:gd name="T56" fmla="*/ 1011815 w 10036083"/>
                            <a:gd name="T57" fmla="*/ 233009 h 10027181"/>
                            <a:gd name="T58" fmla="*/ 1676582 w 10036083"/>
                            <a:gd name="T59" fmla="*/ 5382 h 10027181"/>
                            <a:gd name="T60" fmla="*/ 1702318 w 10036083"/>
                            <a:gd name="T61" fmla="*/ 142 h 10027181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>
                            <a:cxn ang="T62">
                              <a:pos x="T0" y="T1"/>
                            </a:cxn>
                            <a:cxn ang="T63">
                              <a:pos x="T2" y="T3"/>
                            </a:cxn>
                            <a:cxn ang="T64">
                              <a:pos x="T4" y="T5"/>
                            </a:cxn>
                            <a:cxn ang="T65">
                              <a:pos x="T6" y="T7"/>
                            </a:cxn>
                            <a:cxn ang="T66">
                              <a:pos x="T8" y="T9"/>
                            </a:cxn>
                            <a:cxn ang="T67">
                              <a:pos x="T10" y="T11"/>
                            </a:cxn>
                            <a:cxn ang="T68">
                              <a:pos x="T12" y="T13"/>
                            </a:cxn>
                            <a:cxn ang="T69">
                              <a:pos x="T14" y="T15"/>
                            </a:cxn>
                            <a:cxn ang="T70">
                              <a:pos x="T16" y="T17"/>
                            </a:cxn>
                            <a:cxn ang="T71">
                              <a:pos x="T18" y="T19"/>
                            </a:cxn>
                            <a:cxn ang="T72">
                              <a:pos x="T20" y="T21"/>
                            </a:cxn>
                            <a:cxn ang="T73">
                              <a:pos x="T22" y="T23"/>
                            </a:cxn>
                            <a:cxn ang="T74">
                              <a:pos x="T24" y="T25"/>
                            </a:cxn>
                            <a:cxn ang="T75">
                              <a:pos x="T26" y="T27"/>
                            </a:cxn>
                            <a:cxn ang="T76">
                              <a:pos x="T28" y="T29"/>
                            </a:cxn>
                            <a:cxn ang="T77">
                              <a:pos x="T30" y="T31"/>
                            </a:cxn>
                            <a:cxn ang="T78">
                              <a:pos x="T32" y="T33"/>
                            </a:cxn>
                            <a:cxn ang="T79">
                              <a:pos x="T34" y="T35"/>
                            </a:cxn>
                            <a:cxn ang="T80">
                              <a:pos x="T36" y="T37"/>
                            </a:cxn>
                            <a:cxn ang="T81">
                              <a:pos x="T38" y="T39"/>
                            </a:cxn>
                            <a:cxn ang="T82">
                              <a:pos x="T40" y="T41"/>
                            </a:cxn>
                            <a:cxn ang="T83">
                              <a:pos x="T42" y="T43"/>
                            </a:cxn>
                            <a:cxn ang="T84">
                              <a:pos x="T44" y="T45"/>
                            </a:cxn>
                            <a:cxn ang="T85">
                              <a:pos x="T46" y="T47"/>
                            </a:cxn>
                            <a:cxn ang="T86">
                              <a:pos x="T48" y="T49"/>
                            </a:cxn>
                            <a:cxn ang="T87">
                              <a:pos x="T50" y="T51"/>
                            </a:cxn>
                            <a:cxn ang="T88">
                              <a:pos x="T52" y="T53"/>
                            </a:cxn>
                            <a:cxn ang="T89">
                              <a:pos x="T54" y="T55"/>
                            </a:cxn>
                            <a:cxn ang="T90">
                              <a:pos x="T56" y="T57"/>
                            </a:cxn>
                            <a:cxn ang="T91">
                              <a:pos x="T58" y="T59"/>
                            </a:cxn>
                            <a:cxn ang="T92">
                              <a:pos x="T60" y="T61"/>
                            </a:cxn>
                          </a:cxnLst>
                          <a:rect l="0" t="0" r="r" b="b"/>
                          <a:pathLst>
                            <a:path w="10036083" h="10027181">
                              <a:moveTo>
                                <a:pt x="1007598" y="5848881"/>
                              </a:moveTo>
                              <a:cubicBezTo>
                                <a:pt x="1007598" y="5848881"/>
                                <a:pt x="1007598" y="5848881"/>
                                <a:pt x="4180718" y="9017331"/>
                              </a:cubicBezTo>
                              <a:cubicBezTo>
                                <a:pt x="4180718" y="9017331"/>
                                <a:pt x="4180718" y="9017331"/>
                                <a:pt x="3764387" y="9430281"/>
                              </a:cubicBezTo>
                              <a:cubicBezTo>
                                <a:pt x="3374311" y="9820705"/>
                                <a:pt x="2912971" y="10027181"/>
                                <a:pt x="2429126" y="10027181"/>
                              </a:cubicBezTo>
                              <a:cubicBezTo>
                                <a:pt x="1874017" y="10027181"/>
                                <a:pt x="1307657" y="9753131"/>
                                <a:pt x="790055" y="9238821"/>
                              </a:cubicBezTo>
                              <a:cubicBezTo>
                                <a:pt x="313712" y="8762053"/>
                                <a:pt x="47410" y="8259005"/>
                                <a:pt x="6152" y="7740941"/>
                              </a:cubicBezTo>
                              <a:cubicBezTo>
                                <a:pt x="-38857" y="7204105"/>
                                <a:pt x="163683" y="6693549"/>
                                <a:pt x="595017" y="6261829"/>
                              </a:cubicBezTo>
                              <a:lnTo>
                                <a:pt x="1007598" y="5848881"/>
                              </a:lnTo>
                              <a:close/>
                              <a:moveTo>
                                <a:pt x="6757114" y="2765821"/>
                              </a:moveTo>
                              <a:cubicBezTo>
                                <a:pt x="6890246" y="2765821"/>
                                <a:pt x="7023378" y="2816487"/>
                                <a:pt x="7124633" y="2917817"/>
                              </a:cubicBezTo>
                              <a:cubicBezTo>
                                <a:pt x="7327144" y="3120479"/>
                                <a:pt x="7327144" y="3446991"/>
                                <a:pt x="7124633" y="3649653"/>
                              </a:cubicBezTo>
                              <a:cubicBezTo>
                                <a:pt x="7124633" y="3649653"/>
                                <a:pt x="7124633" y="3649653"/>
                                <a:pt x="3621946" y="7147455"/>
                              </a:cubicBezTo>
                              <a:cubicBezTo>
                                <a:pt x="3621946" y="7147455"/>
                                <a:pt x="3621946" y="7147455"/>
                                <a:pt x="2886906" y="6415619"/>
                              </a:cubicBezTo>
                              <a:cubicBezTo>
                                <a:pt x="2886906" y="6415619"/>
                                <a:pt x="2886906" y="6415619"/>
                                <a:pt x="6389594" y="2917817"/>
                              </a:cubicBezTo>
                              <a:cubicBezTo>
                                <a:pt x="6490849" y="2816487"/>
                                <a:pt x="6623982" y="2765821"/>
                                <a:pt x="6757114" y="2765821"/>
                              </a:cubicBezTo>
                              <a:close/>
                              <a:moveTo>
                                <a:pt x="9489353" y="791"/>
                              </a:moveTo>
                              <a:cubicBezTo>
                                <a:pt x="9634222" y="-7304"/>
                                <a:pt x="9779092" y="46896"/>
                                <a:pt x="9885986" y="153887"/>
                              </a:cubicBezTo>
                              <a:cubicBezTo>
                                <a:pt x="10024761" y="292788"/>
                                <a:pt x="10073519" y="503016"/>
                                <a:pt x="10006007" y="690720"/>
                              </a:cubicBezTo>
                              <a:cubicBezTo>
                                <a:pt x="9604686" y="1828207"/>
                                <a:pt x="9143355" y="3149643"/>
                                <a:pt x="8734532" y="4392243"/>
                              </a:cubicBezTo>
                              <a:cubicBezTo>
                                <a:pt x="8708277" y="4471077"/>
                                <a:pt x="8667020" y="4538651"/>
                                <a:pt x="8610760" y="4594963"/>
                              </a:cubicBezTo>
                              <a:cubicBezTo>
                                <a:pt x="8610760" y="4594963"/>
                                <a:pt x="8610760" y="4594963"/>
                                <a:pt x="4837593" y="8360305"/>
                              </a:cubicBezTo>
                              <a:cubicBezTo>
                                <a:pt x="4837593" y="8360305"/>
                                <a:pt x="4837593" y="8360305"/>
                                <a:pt x="4102463" y="7628259"/>
                              </a:cubicBezTo>
                              <a:cubicBezTo>
                                <a:pt x="4102463" y="7628259"/>
                                <a:pt x="4102463" y="7628259"/>
                                <a:pt x="7785614" y="3953015"/>
                              </a:cubicBezTo>
                              <a:cubicBezTo>
                                <a:pt x="7943142" y="3483755"/>
                                <a:pt x="8104421" y="3006987"/>
                                <a:pt x="8265699" y="2533973"/>
                              </a:cubicBezTo>
                              <a:cubicBezTo>
                                <a:pt x="8265699" y="2533973"/>
                                <a:pt x="8265699" y="2533973"/>
                                <a:pt x="7500564" y="1768141"/>
                              </a:cubicBezTo>
                              <a:cubicBezTo>
                                <a:pt x="7027980" y="1933321"/>
                                <a:pt x="6551646" y="2090991"/>
                                <a:pt x="6082813" y="2248663"/>
                              </a:cubicBezTo>
                              <a:cubicBezTo>
                                <a:pt x="6082813" y="2248663"/>
                                <a:pt x="6082813" y="2248663"/>
                                <a:pt x="2399661" y="5927661"/>
                              </a:cubicBezTo>
                              <a:cubicBezTo>
                                <a:pt x="2399661" y="5927661"/>
                                <a:pt x="2399661" y="5927661"/>
                                <a:pt x="1664531" y="5191861"/>
                              </a:cubicBezTo>
                              <a:cubicBezTo>
                                <a:pt x="1664531" y="5191861"/>
                                <a:pt x="1664531" y="5191861"/>
                                <a:pt x="5433948" y="1426520"/>
                              </a:cubicBezTo>
                              <a:cubicBezTo>
                                <a:pt x="5493959" y="1370209"/>
                                <a:pt x="5561471" y="1325160"/>
                                <a:pt x="5640235" y="1298881"/>
                              </a:cubicBezTo>
                              <a:cubicBezTo>
                                <a:pt x="6862951" y="900949"/>
                                <a:pt x="8141927" y="454213"/>
                                <a:pt x="9345890" y="30002"/>
                              </a:cubicBezTo>
                              <a:cubicBezTo>
                                <a:pt x="9392773" y="13109"/>
                                <a:pt x="9441063" y="3489"/>
                                <a:pt x="9489353" y="7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铅笔" o:spid="_x0000_s1026" o:spt="100" style="position:absolute;left:0pt;margin-left:-26.95pt;margin-top:15.05pt;height:17pt;width:14.15pt;z-index:251679744;v-text-anchor:middle-center;mso-width-relative:page;mso-height-relative:page;" fillcolor="#454344" filled="t" stroked="f" coordsize="10036083,10027181" o:gfxdata="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" path="m1007598,5848881c1007598,5848881,1007598,5848881,4180718,9017331c4180718,9017331,4180718,9017331,3764387,9430281c3374311,9820705,2912971,10027181,2429126,10027181c1874017,10027181,1307657,9753131,790055,9238821c313712,8762053,47410,8259005,6152,7740941c-38857,7204105,163683,6693549,595017,6261829l1007598,5848881xm6757114,2765821c6890246,2765821,7023378,2816487,7124633,2917817c7327144,3120479,7327144,3446991,7124633,3649653c7124633,3649653,7124633,3649653,3621946,7147455c3621946,7147455,3621946,7147455,2886906,6415619c2886906,6415619,2886906,6415619,6389594,2917817c6490849,2816487,6623982,2765821,6757114,2765821xm9489353,791c9634222,-7304,9779092,46896,9885986,153887c10024761,292788,10073519,503016,10006007,690720c9604686,1828207,9143355,3149643,8734532,4392243c8708277,4471077,8667020,4538651,8610760,4594963c8610760,4594963,8610760,4594963,4837593,8360305c4837593,8360305,4837593,8360305,4102463,7628259c4102463,7628259,4102463,7628259,7785614,3953015c7943142,3483755,8104421,3006987,8265699,2533973c8265699,2533973,8265699,2533973,7500564,1768141c7027980,1933321,6551646,2090991,6082813,2248663c6082813,2248663,6082813,2248663,2399661,5927661c2399661,5927661,2399661,5927661,1664531,5191861c1664531,5191861,1664531,5191861,5433948,1426520c5493959,1370209,5561471,1325160,5640235,1298881c6862951,900949,8141927,454213,9345890,30002c9392773,13109,9441063,3489,9489353,791xe">
                <v:path o:connectlocs="3236,22591;13429,34830;12091,36425;7802,38730;2537,35685;19,29900;1911,24186;21705,10683;22885,11270;22885,14097;11634,27607;9273,24780;20524,11270;21705,10683;30481,3;31755,594;32141,2667;28056,16965;27659,17748;15539,32292;13177,29464;25008,15268;26550,9787;24093,6829;19539,8685;7708,22896;5346,20053;17454,5510;18117,5017;30020,115;30481,3" o:connectangles="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41275</wp:posOffset>
                </wp:positionV>
                <wp:extent cx="922655" cy="523240"/>
                <wp:effectExtent l="0" t="0" r="10795" b="1016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0130" y="2413000"/>
                          <a:ext cx="922655" cy="52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="微软雅黑" w:eastAsia="微软雅黑" w:hAnsi="微软雅黑" w:cs="微软雅黑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背景爱好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11.5pt;margin-top:3.25pt;height:41.2pt;width:72.65pt;z-index:251678720;mso-width-relative:page;mso-height-relative:page;" fillcolor="#FFFFFF [3201]" filled="t" stroked="f" coordsize="21600,21600" o:gfxdata="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5A8LbWAAAACwEAAA8AAAAAAAAAAQAgAAAAIgAAAGRy&#10;cy9kb3ducmV2LnhtbFBLAQIUABQAAAAIAIdO4kBOBihcQAIAAE4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  <w:t>背景爱好</w:t>
                      </w:r>
                    </w:p>
                  </w:txbxContent>
                </v:textbox>
              </v:shape>
            </w:pict>
          </mc:Fallback>
        </mc:AlternateContent>
      </w:r>
    </w:p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81915</wp:posOffset>
                </wp:positionV>
                <wp:extent cx="5039995" cy="2540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9330" y="2569845"/>
                          <a:ext cx="5039995" cy="25400"/>
                        </a:xfrm>
                        <a:prstGeom prst="rect">
                          <a:avLst/>
                        </a:pr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64.65pt;margin-top:6.45pt;height:2pt;width:396.85pt;z-index:251680768;v-text-anchor:middle;mso-width-relative:page;mso-height-relative:page;" fillcolor="#454344" filled="t" stroked="f" coordsize="21600,21600" o:gfxdata="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1NYarZAAAACwEAAA8AAAAAAAAAAQAgAAAAIgAAAGRycy9kb3ducmV2LnhtbFBLAQIUABQAAAAI&#10;AIdO4kDUJm2zXgIAAIoEAAAOAAAAAAAAAAEAIAAAACg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150495</wp:posOffset>
                </wp:positionV>
                <wp:extent cx="4989830" cy="911225"/>
                <wp:effectExtent l="0" t="0" r="1270" b="317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06955" y="2779395"/>
                          <a:ext cx="4989830" cy="91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2012.09 --- 2016.06  衡水学院   电子信息工程  全日制本科</w:t>
                            </w: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</w:p>
                          <w:p w:rsidR="0035075C" w:rsidRDefault="0044388B">
                            <w:pPr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兴趣爱好:   唱歌,篮球           其他职业证书: 教师资格证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61.75pt;margin-top:11.85pt;height:71.75pt;width:392.9pt;z-index:251682816;mso-width-relative:page;mso-height-relative:page;" fillcolor="#FFFFFF [3201]" filled="t" stroked="f" coordsize="21600,21600" o:gfxdata="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QhplPUAAAACQEAAA8AAAAAAAAAAQAgAAAAIgAAAGRy&#10;cy9kb3ducmV2LnhtbFBLAQIUABQAAAAIAIdO4kCkBoLOQgIAAE8EAAAOAAAAAAAAAAEAIAAAACM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2012.09 --- 2016.06 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衡水学院  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电子信息工程  全日制本科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兴趣爱好:   唱歌,篮球           其他职业证书: 教师资格证</w:t>
                      </w:r>
                    </w:p>
                  </w:txbxContent>
                </v:textbox>
              </v:shape>
            </w:pict>
          </mc:Fallback>
        </mc:AlternateContent>
      </w:r>
    </w:p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-283845</wp:posOffset>
                </wp:positionH>
                <wp:positionV relativeFrom="paragraph">
                  <wp:posOffset>179705</wp:posOffset>
                </wp:positionV>
                <wp:extent cx="215900" cy="215265"/>
                <wp:effectExtent l="0" t="0" r="12700" b="13335"/>
                <wp:wrapNone/>
                <wp:docPr id="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143635" y="3371850"/>
                          <a:ext cx="215900" cy="215265"/>
                        </a:xfrm>
                        <a:custGeom>
                          <a:avLst/>
                          <a:gdLst>
                            <a:gd name="T0" fmla="*/ 2147483646 w 4408"/>
                            <a:gd name="T1" fmla="*/ 2147483646 h 4408"/>
                            <a:gd name="T2" fmla="*/ 2147483646 w 4408"/>
                            <a:gd name="T3" fmla="*/ 2147483646 h 4408"/>
                            <a:gd name="T4" fmla="*/ 2147483646 w 4408"/>
                            <a:gd name="T5" fmla="*/ 2147483646 h 4408"/>
                            <a:gd name="T6" fmla="*/ 2147483646 w 4408"/>
                            <a:gd name="T7" fmla="*/ 2147483646 h 4408"/>
                            <a:gd name="T8" fmla="*/ 2147483646 w 4408"/>
                            <a:gd name="T9" fmla="*/ 2147483646 h 4408"/>
                            <a:gd name="T10" fmla="*/ 2147483646 w 4408"/>
                            <a:gd name="T11" fmla="*/ 2147483646 h 4408"/>
                            <a:gd name="T12" fmla="*/ 2147483646 w 4408"/>
                            <a:gd name="T13" fmla="*/ 2147483646 h 4408"/>
                            <a:gd name="T14" fmla="*/ 2147483646 w 4408"/>
                            <a:gd name="T15" fmla="*/ 2147483646 h 4408"/>
                            <a:gd name="T16" fmla="*/ 2147483646 w 4408"/>
                            <a:gd name="T17" fmla="*/ 2147483646 h 4408"/>
                            <a:gd name="T18" fmla="*/ 2147483646 w 4408"/>
                            <a:gd name="T19" fmla="*/ 2147483646 h 4408"/>
                            <a:gd name="T20" fmla="*/ 2147483646 w 4408"/>
                            <a:gd name="T21" fmla="*/ 564979005 h 4408"/>
                            <a:gd name="T22" fmla="*/ 2147483646 w 4408"/>
                            <a:gd name="T23" fmla="*/ 2147483646 h 4408"/>
                            <a:gd name="T24" fmla="*/ 2147483646 w 4408"/>
                            <a:gd name="T25" fmla="*/ 2147483646 h 4408"/>
                            <a:gd name="T26" fmla="*/ 2147483646 w 4408"/>
                            <a:gd name="T27" fmla="*/ 2147483646 h 4408"/>
                            <a:gd name="T28" fmla="*/ 2147483646 w 4408"/>
                            <a:gd name="T29" fmla="*/ 2147483646 h 4408"/>
                            <a:gd name="T30" fmla="*/ 2147483646 w 4408"/>
                            <a:gd name="T31" fmla="*/ 2147483646 h 4408"/>
                            <a:gd name="T32" fmla="*/ 2147483646 w 4408"/>
                            <a:gd name="T33" fmla="*/ 2147483646 h 4408"/>
                            <a:gd name="T34" fmla="*/ 2147483646 w 4408"/>
                            <a:gd name="T35" fmla="*/ 2147483646 h 4408"/>
                            <a:gd name="T36" fmla="*/ 2147483646 w 4408"/>
                            <a:gd name="T37" fmla="*/ 2147483646 h 4408"/>
                            <a:gd name="T38" fmla="*/ 2147483646 w 4408"/>
                            <a:gd name="T39" fmla="*/ 2147483646 h 4408"/>
                            <a:gd name="T40" fmla="*/ 2147483646 w 4408"/>
                            <a:gd name="T41" fmla="*/ 2147483646 h 4408"/>
                            <a:gd name="T42" fmla="*/ 2147483646 w 4408"/>
                            <a:gd name="T43" fmla="*/ 2147483646 h 4408"/>
                            <a:gd name="T44" fmla="*/ 642768528 w 4408"/>
                            <a:gd name="T45" fmla="*/ 2147483646 h 4408"/>
                            <a:gd name="T46" fmla="*/ 2147483646 w 4408"/>
                            <a:gd name="T47" fmla="*/ 2147483646 h 4408"/>
                            <a:gd name="T48" fmla="*/ 2147483646 w 4408"/>
                            <a:gd name="T49" fmla="*/ 2147483646 h 4408"/>
                            <a:gd name="T50" fmla="*/ 2147483646 w 4408"/>
                            <a:gd name="T51" fmla="*/ 2147483646 h 4408"/>
                            <a:gd name="T52" fmla="*/ 2147483646 w 4408"/>
                            <a:gd name="T53" fmla="*/ 2147483646 h 4408"/>
                            <a:gd name="T54" fmla="*/ 2147483646 w 4408"/>
                            <a:gd name="T55" fmla="*/ 2147483646 h 4408"/>
                            <a:gd name="T56" fmla="*/ 2147483646 w 4408"/>
                            <a:gd name="T57" fmla="*/ 2147483646 h 4408"/>
                            <a:gd name="T58" fmla="*/ 2147483646 w 4408"/>
                            <a:gd name="T59" fmla="*/ 2147483646 h 4408"/>
                            <a:gd name="T60" fmla="*/ 2147483646 w 4408"/>
                            <a:gd name="T61" fmla="*/ 2147483646 h 4408"/>
                            <a:gd name="T62" fmla="*/ 2147483646 w 4408"/>
                            <a:gd name="T63" fmla="*/ 2147483646 h 4408"/>
                            <a:gd name="T64" fmla="*/ 2147483646 w 4408"/>
                            <a:gd name="T65" fmla="*/ 2147483646 h 4408"/>
                            <a:gd name="T66" fmla="*/ 2147483646 w 4408"/>
                            <a:gd name="T67" fmla="*/ 2147483646 h 4408"/>
                            <a:gd name="T68" fmla="*/ 2147483646 w 4408"/>
                            <a:gd name="T69" fmla="*/ 2147483646 h 4408"/>
                            <a:gd name="T70" fmla="*/ 2147483646 w 4408"/>
                            <a:gd name="T71" fmla="*/ 2147483646 h 4408"/>
                            <a:gd name="T72" fmla="*/ 2147483646 w 4408"/>
                            <a:gd name="T73" fmla="*/ 2147483646 h 4408"/>
                            <a:gd name="T74" fmla="*/ 2147483646 w 4408"/>
                            <a:gd name="T75" fmla="*/ 2147483646 h 4408"/>
                            <a:gd name="T76" fmla="*/ 2147483646 w 4408"/>
                            <a:gd name="T77" fmla="*/ 2147483646 h 4408"/>
                            <a:gd name="T78" fmla="*/ 2147483646 w 4408"/>
                            <a:gd name="T79" fmla="*/ 2147483646 h 4408"/>
                            <a:gd name="T80" fmla="*/ 2147483646 w 4408"/>
                            <a:gd name="T81" fmla="*/ 2147483646 h 4408"/>
                            <a:gd name="T82" fmla="*/ 2147483646 w 4408"/>
                            <a:gd name="T83" fmla="*/ 2147483646 h 4408"/>
                            <a:gd name="T84" fmla="*/ 2147483646 w 4408"/>
                            <a:gd name="T85" fmla="*/ 2147483646 h 4408"/>
                            <a:gd name="T86" fmla="*/ 2147483646 w 4408"/>
                            <a:gd name="T87" fmla="*/ 2147483646 h 4408"/>
                            <a:gd name="T88" fmla="*/ 2147483646 w 4408"/>
                            <a:gd name="T89" fmla="*/ 2147483646 h 4408"/>
                            <a:gd name="T90" fmla="*/ 2147483646 w 4408"/>
                            <a:gd name="T91" fmla="*/ 2147483646 h 4408"/>
                            <a:gd name="T92" fmla="*/ 2147483646 w 4408"/>
                            <a:gd name="T93" fmla="*/ 2147483646 h 4408"/>
                            <a:gd name="T94" fmla="*/ 2147483646 w 4408"/>
                            <a:gd name="T95" fmla="*/ 2147483646 h 4408"/>
                            <a:gd name="T96" fmla="*/ 2147483646 w 4408"/>
                            <a:gd name="T97" fmla="*/ 2147483646 h 4408"/>
                            <a:gd name="T98" fmla="*/ 2147483646 w 4408"/>
                            <a:gd name="T99" fmla="*/ 2147483646 h 4408"/>
                            <a:gd name="T100" fmla="*/ 2147483646 w 4408"/>
                            <a:gd name="T101" fmla="*/ 2147483646 h 4408"/>
                            <a:gd name="T102" fmla="*/ 2147483646 w 4408"/>
                            <a:gd name="T103" fmla="*/ 2147483646 h 4408"/>
                            <a:gd name="T104" fmla="*/ 2147483646 w 4408"/>
                            <a:gd name="T105" fmla="*/ 2147483646 h 4408"/>
                            <a:gd name="T106" fmla="*/ 2147483646 w 4408"/>
                            <a:gd name="T107" fmla="*/ 2147483646 h 4408"/>
                            <a:gd name="T108" fmla="*/ 2147483646 w 4408"/>
                            <a:gd name="T109" fmla="*/ 2147483646 h 4408"/>
                            <a:gd name="T110" fmla="*/ 2147483646 w 4408"/>
                            <a:gd name="T111" fmla="*/ 2147483646 h 4408"/>
                            <a:gd name="T112" fmla="*/ 2147483646 w 4408"/>
                            <a:gd name="T113" fmla="*/ 2147483646 h 4408"/>
                            <a:gd name="T114" fmla="*/ 2147483646 w 4408"/>
                            <a:gd name="T115" fmla="*/ 2147483646 h 4408"/>
                            <a:gd name="T116" fmla="*/ 2147483646 w 4408"/>
                            <a:gd name="T117" fmla="*/ 2147483646 h 440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08" h="4408">
                              <a:moveTo>
                                <a:pt x="4239" y="1864"/>
                              </a:moveTo>
                              <a:lnTo>
                                <a:pt x="4036" y="1864"/>
                              </a:lnTo>
                              <a:lnTo>
                                <a:pt x="4018" y="1864"/>
                              </a:lnTo>
                              <a:lnTo>
                                <a:pt x="4001" y="1861"/>
                              </a:lnTo>
                              <a:lnTo>
                                <a:pt x="3983" y="1857"/>
                              </a:lnTo>
                              <a:lnTo>
                                <a:pt x="3966" y="1852"/>
                              </a:lnTo>
                              <a:lnTo>
                                <a:pt x="3949" y="1845"/>
                              </a:lnTo>
                              <a:lnTo>
                                <a:pt x="3933" y="1837"/>
                              </a:lnTo>
                              <a:lnTo>
                                <a:pt x="3916" y="1828"/>
                              </a:lnTo>
                              <a:lnTo>
                                <a:pt x="3901" y="1818"/>
                              </a:lnTo>
                              <a:lnTo>
                                <a:pt x="3887" y="1806"/>
                              </a:lnTo>
                              <a:lnTo>
                                <a:pt x="3873" y="1793"/>
                              </a:lnTo>
                              <a:lnTo>
                                <a:pt x="3861" y="1780"/>
                              </a:lnTo>
                              <a:lnTo>
                                <a:pt x="3848" y="1766"/>
                              </a:lnTo>
                              <a:lnTo>
                                <a:pt x="3838" y="1751"/>
                              </a:lnTo>
                              <a:lnTo>
                                <a:pt x="3829" y="1736"/>
                              </a:lnTo>
                              <a:lnTo>
                                <a:pt x="3822" y="1719"/>
                              </a:lnTo>
                              <a:lnTo>
                                <a:pt x="3816" y="1703"/>
                              </a:lnTo>
                              <a:lnTo>
                                <a:pt x="3699" y="1419"/>
                              </a:lnTo>
                              <a:lnTo>
                                <a:pt x="3691" y="1403"/>
                              </a:lnTo>
                              <a:lnTo>
                                <a:pt x="3685" y="1387"/>
                              </a:lnTo>
                              <a:lnTo>
                                <a:pt x="3680" y="1369"/>
                              </a:lnTo>
                              <a:lnTo>
                                <a:pt x="3677" y="1351"/>
                              </a:lnTo>
                              <a:lnTo>
                                <a:pt x="3675" y="1333"/>
                              </a:lnTo>
                              <a:lnTo>
                                <a:pt x="3675" y="1315"/>
                              </a:lnTo>
                              <a:lnTo>
                                <a:pt x="3675" y="1296"/>
                              </a:lnTo>
                              <a:lnTo>
                                <a:pt x="3678" y="1278"/>
                              </a:lnTo>
                              <a:lnTo>
                                <a:pt x="3681" y="1260"/>
                              </a:lnTo>
                              <a:lnTo>
                                <a:pt x="3685" y="1242"/>
                              </a:lnTo>
                              <a:lnTo>
                                <a:pt x="3691" y="1224"/>
                              </a:lnTo>
                              <a:lnTo>
                                <a:pt x="3698" y="1208"/>
                              </a:lnTo>
                              <a:lnTo>
                                <a:pt x="3706" y="1192"/>
                              </a:lnTo>
                              <a:lnTo>
                                <a:pt x="3717" y="1177"/>
                              </a:lnTo>
                              <a:lnTo>
                                <a:pt x="3727" y="1162"/>
                              </a:lnTo>
                              <a:lnTo>
                                <a:pt x="3739" y="1149"/>
                              </a:lnTo>
                              <a:lnTo>
                                <a:pt x="3883" y="1005"/>
                              </a:lnTo>
                              <a:lnTo>
                                <a:pt x="3895" y="992"/>
                              </a:lnTo>
                              <a:lnTo>
                                <a:pt x="3904" y="979"/>
                              </a:lnTo>
                              <a:lnTo>
                                <a:pt x="3913" y="965"/>
                              </a:lnTo>
                              <a:lnTo>
                                <a:pt x="3920" y="949"/>
                              </a:lnTo>
                              <a:lnTo>
                                <a:pt x="3926" y="933"/>
                              </a:lnTo>
                              <a:lnTo>
                                <a:pt x="3930" y="918"/>
                              </a:lnTo>
                              <a:lnTo>
                                <a:pt x="3932" y="902"/>
                              </a:lnTo>
                              <a:lnTo>
                                <a:pt x="3933" y="886"/>
                              </a:lnTo>
                              <a:lnTo>
                                <a:pt x="3932" y="869"/>
                              </a:lnTo>
                              <a:lnTo>
                                <a:pt x="3930" y="853"/>
                              </a:lnTo>
                              <a:lnTo>
                                <a:pt x="3926" y="837"/>
                              </a:lnTo>
                              <a:lnTo>
                                <a:pt x="3920" y="822"/>
                              </a:lnTo>
                              <a:lnTo>
                                <a:pt x="3913" y="806"/>
                              </a:lnTo>
                              <a:lnTo>
                                <a:pt x="3904" y="792"/>
                              </a:lnTo>
                              <a:lnTo>
                                <a:pt x="3895" y="778"/>
                              </a:lnTo>
                              <a:lnTo>
                                <a:pt x="3883" y="765"/>
                              </a:lnTo>
                              <a:lnTo>
                                <a:pt x="3643" y="525"/>
                              </a:lnTo>
                              <a:lnTo>
                                <a:pt x="3630" y="514"/>
                              </a:lnTo>
                              <a:lnTo>
                                <a:pt x="3616" y="504"/>
                              </a:lnTo>
                              <a:lnTo>
                                <a:pt x="3602" y="495"/>
                              </a:lnTo>
                              <a:lnTo>
                                <a:pt x="3587" y="489"/>
                              </a:lnTo>
                              <a:lnTo>
                                <a:pt x="3572" y="483"/>
                              </a:lnTo>
                              <a:lnTo>
                                <a:pt x="3555" y="479"/>
                              </a:lnTo>
                              <a:lnTo>
                                <a:pt x="3539" y="477"/>
                              </a:lnTo>
                              <a:lnTo>
                                <a:pt x="3523" y="476"/>
                              </a:lnTo>
                              <a:lnTo>
                                <a:pt x="3507" y="477"/>
                              </a:lnTo>
                              <a:lnTo>
                                <a:pt x="3490" y="479"/>
                              </a:lnTo>
                              <a:lnTo>
                                <a:pt x="3474" y="483"/>
                              </a:lnTo>
                              <a:lnTo>
                                <a:pt x="3459" y="489"/>
                              </a:lnTo>
                              <a:lnTo>
                                <a:pt x="3444" y="495"/>
                              </a:lnTo>
                              <a:lnTo>
                                <a:pt x="3430" y="504"/>
                              </a:lnTo>
                              <a:lnTo>
                                <a:pt x="3415" y="514"/>
                              </a:lnTo>
                              <a:lnTo>
                                <a:pt x="3403" y="525"/>
                              </a:lnTo>
                              <a:lnTo>
                                <a:pt x="3259" y="669"/>
                              </a:lnTo>
                              <a:lnTo>
                                <a:pt x="3246" y="682"/>
                              </a:lnTo>
                              <a:lnTo>
                                <a:pt x="3232" y="692"/>
                              </a:lnTo>
                              <a:lnTo>
                                <a:pt x="3217" y="702"/>
                              </a:lnTo>
                              <a:lnTo>
                                <a:pt x="3200" y="710"/>
                              </a:lnTo>
                              <a:lnTo>
                                <a:pt x="3183" y="717"/>
                              </a:lnTo>
                              <a:lnTo>
                                <a:pt x="3166" y="723"/>
                              </a:lnTo>
                              <a:lnTo>
                                <a:pt x="3149" y="727"/>
                              </a:lnTo>
                              <a:lnTo>
                                <a:pt x="3130" y="731"/>
                              </a:lnTo>
                              <a:lnTo>
                                <a:pt x="3112" y="733"/>
                              </a:lnTo>
                              <a:lnTo>
                                <a:pt x="3093" y="733"/>
                              </a:lnTo>
                              <a:lnTo>
                                <a:pt x="3075" y="733"/>
                              </a:lnTo>
                              <a:lnTo>
                                <a:pt x="3056" y="731"/>
                              </a:lnTo>
                              <a:lnTo>
                                <a:pt x="3039" y="728"/>
                              </a:lnTo>
                              <a:lnTo>
                                <a:pt x="3022" y="723"/>
                              </a:lnTo>
                              <a:lnTo>
                                <a:pt x="3005" y="717"/>
                              </a:lnTo>
                              <a:lnTo>
                                <a:pt x="2989" y="710"/>
                              </a:lnTo>
                              <a:lnTo>
                                <a:pt x="2705" y="592"/>
                              </a:lnTo>
                              <a:lnTo>
                                <a:pt x="2689" y="587"/>
                              </a:lnTo>
                              <a:lnTo>
                                <a:pt x="2673" y="579"/>
                              </a:lnTo>
                              <a:lnTo>
                                <a:pt x="2658" y="570"/>
                              </a:lnTo>
                              <a:lnTo>
                                <a:pt x="2642" y="560"/>
                              </a:lnTo>
                              <a:lnTo>
                                <a:pt x="2628" y="549"/>
                              </a:lnTo>
                              <a:lnTo>
                                <a:pt x="2615" y="536"/>
                              </a:lnTo>
                              <a:lnTo>
                                <a:pt x="2603" y="522"/>
                              </a:lnTo>
                              <a:lnTo>
                                <a:pt x="2591" y="507"/>
                              </a:lnTo>
                              <a:lnTo>
                                <a:pt x="2581" y="492"/>
                              </a:lnTo>
                              <a:lnTo>
                                <a:pt x="2571" y="476"/>
                              </a:lnTo>
                              <a:lnTo>
                                <a:pt x="2563" y="460"/>
                              </a:lnTo>
                              <a:lnTo>
                                <a:pt x="2556" y="442"/>
                              </a:lnTo>
                              <a:lnTo>
                                <a:pt x="2551" y="425"/>
                              </a:lnTo>
                              <a:lnTo>
                                <a:pt x="2547" y="408"/>
                              </a:lnTo>
                              <a:lnTo>
                                <a:pt x="2544" y="391"/>
                              </a:lnTo>
                              <a:lnTo>
                                <a:pt x="2543" y="373"/>
                              </a:lnTo>
                              <a:lnTo>
                                <a:pt x="2543" y="169"/>
                              </a:lnTo>
                              <a:lnTo>
                                <a:pt x="2543" y="152"/>
                              </a:lnTo>
                              <a:lnTo>
                                <a:pt x="2540" y="135"/>
                              </a:lnTo>
                              <a:lnTo>
                                <a:pt x="2536" y="119"/>
                              </a:lnTo>
                              <a:lnTo>
                                <a:pt x="2530" y="103"/>
                              </a:lnTo>
                              <a:lnTo>
                                <a:pt x="2523" y="88"/>
                              </a:lnTo>
                              <a:lnTo>
                                <a:pt x="2515" y="75"/>
                              </a:lnTo>
                              <a:lnTo>
                                <a:pt x="2505" y="62"/>
                              </a:lnTo>
                              <a:lnTo>
                                <a:pt x="2493" y="50"/>
                              </a:lnTo>
                              <a:lnTo>
                                <a:pt x="2481" y="39"/>
                              </a:lnTo>
                              <a:lnTo>
                                <a:pt x="2469" y="28"/>
                              </a:lnTo>
                              <a:lnTo>
                                <a:pt x="2455" y="20"/>
                              </a:lnTo>
                              <a:lnTo>
                                <a:pt x="2440" y="13"/>
                              </a:lnTo>
                              <a:lnTo>
                                <a:pt x="2424" y="7"/>
                              </a:lnTo>
                              <a:lnTo>
                                <a:pt x="2408" y="3"/>
                              </a:lnTo>
                              <a:lnTo>
                                <a:pt x="2391" y="1"/>
                              </a:lnTo>
                              <a:lnTo>
                                <a:pt x="2374" y="0"/>
                              </a:lnTo>
                              <a:lnTo>
                                <a:pt x="2035" y="0"/>
                              </a:lnTo>
                              <a:lnTo>
                                <a:pt x="2018" y="1"/>
                              </a:lnTo>
                              <a:lnTo>
                                <a:pt x="2001" y="3"/>
                              </a:lnTo>
                              <a:lnTo>
                                <a:pt x="1985" y="7"/>
                              </a:lnTo>
                              <a:lnTo>
                                <a:pt x="1969" y="13"/>
                              </a:lnTo>
                              <a:lnTo>
                                <a:pt x="1955" y="20"/>
                              </a:lnTo>
                              <a:lnTo>
                                <a:pt x="1941" y="28"/>
                              </a:lnTo>
                              <a:lnTo>
                                <a:pt x="1927" y="39"/>
                              </a:lnTo>
                              <a:lnTo>
                                <a:pt x="1915" y="50"/>
                              </a:lnTo>
                              <a:lnTo>
                                <a:pt x="1904" y="62"/>
                              </a:lnTo>
                              <a:lnTo>
                                <a:pt x="1894" y="75"/>
                              </a:lnTo>
                              <a:lnTo>
                                <a:pt x="1886" y="88"/>
                              </a:lnTo>
                              <a:lnTo>
                                <a:pt x="1879" y="103"/>
                              </a:lnTo>
                              <a:lnTo>
                                <a:pt x="1873" y="119"/>
                              </a:lnTo>
                              <a:lnTo>
                                <a:pt x="1869" y="135"/>
                              </a:lnTo>
                              <a:lnTo>
                                <a:pt x="1867" y="152"/>
                              </a:lnTo>
                              <a:lnTo>
                                <a:pt x="1866" y="169"/>
                              </a:lnTo>
                              <a:lnTo>
                                <a:pt x="1866" y="373"/>
                              </a:lnTo>
                              <a:lnTo>
                                <a:pt x="1864" y="391"/>
                              </a:lnTo>
                              <a:lnTo>
                                <a:pt x="1861" y="408"/>
                              </a:lnTo>
                              <a:lnTo>
                                <a:pt x="1858" y="425"/>
                              </a:lnTo>
                              <a:lnTo>
                                <a:pt x="1852" y="442"/>
                              </a:lnTo>
                              <a:lnTo>
                                <a:pt x="1845" y="460"/>
                              </a:lnTo>
                              <a:lnTo>
                                <a:pt x="1837" y="476"/>
                              </a:lnTo>
                              <a:lnTo>
                                <a:pt x="1828" y="492"/>
                              </a:lnTo>
                              <a:lnTo>
                                <a:pt x="1818" y="507"/>
                              </a:lnTo>
                              <a:lnTo>
                                <a:pt x="1807" y="522"/>
                              </a:lnTo>
                              <a:lnTo>
                                <a:pt x="1793" y="536"/>
                              </a:lnTo>
                              <a:lnTo>
                                <a:pt x="1780" y="549"/>
                              </a:lnTo>
                              <a:lnTo>
                                <a:pt x="1766" y="560"/>
                              </a:lnTo>
                              <a:lnTo>
                                <a:pt x="1751" y="570"/>
                              </a:lnTo>
                              <a:lnTo>
                                <a:pt x="1736" y="579"/>
                              </a:lnTo>
                              <a:lnTo>
                                <a:pt x="1719" y="587"/>
                              </a:lnTo>
                              <a:lnTo>
                                <a:pt x="1703" y="592"/>
                              </a:lnTo>
                              <a:lnTo>
                                <a:pt x="1419" y="710"/>
                              </a:lnTo>
                              <a:lnTo>
                                <a:pt x="1404" y="717"/>
                              </a:lnTo>
                              <a:lnTo>
                                <a:pt x="1387" y="723"/>
                              </a:lnTo>
                              <a:lnTo>
                                <a:pt x="1370" y="728"/>
                              </a:lnTo>
                              <a:lnTo>
                                <a:pt x="1352" y="731"/>
                              </a:lnTo>
                              <a:lnTo>
                                <a:pt x="1334" y="733"/>
                              </a:lnTo>
                              <a:lnTo>
                                <a:pt x="1316" y="733"/>
                              </a:lnTo>
                              <a:lnTo>
                                <a:pt x="1297" y="733"/>
                              </a:lnTo>
                              <a:lnTo>
                                <a:pt x="1278" y="731"/>
                              </a:lnTo>
                              <a:lnTo>
                                <a:pt x="1261" y="727"/>
                              </a:lnTo>
                              <a:lnTo>
                                <a:pt x="1243" y="723"/>
                              </a:lnTo>
                              <a:lnTo>
                                <a:pt x="1225" y="717"/>
                              </a:lnTo>
                              <a:lnTo>
                                <a:pt x="1208" y="710"/>
                              </a:lnTo>
                              <a:lnTo>
                                <a:pt x="1193" y="702"/>
                              </a:lnTo>
                              <a:lnTo>
                                <a:pt x="1178" y="692"/>
                              </a:lnTo>
                              <a:lnTo>
                                <a:pt x="1164" y="682"/>
                              </a:lnTo>
                              <a:lnTo>
                                <a:pt x="1150" y="669"/>
                              </a:lnTo>
                              <a:lnTo>
                                <a:pt x="1005" y="525"/>
                              </a:lnTo>
                              <a:lnTo>
                                <a:pt x="993" y="514"/>
                              </a:lnTo>
                              <a:lnTo>
                                <a:pt x="979" y="504"/>
                              </a:lnTo>
                              <a:lnTo>
                                <a:pt x="965" y="495"/>
                              </a:lnTo>
                              <a:lnTo>
                                <a:pt x="950" y="489"/>
                              </a:lnTo>
                              <a:lnTo>
                                <a:pt x="934" y="483"/>
                              </a:lnTo>
                              <a:lnTo>
                                <a:pt x="918" y="479"/>
                              </a:lnTo>
                              <a:lnTo>
                                <a:pt x="902" y="477"/>
                              </a:lnTo>
                              <a:lnTo>
                                <a:pt x="886" y="476"/>
                              </a:lnTo>
                              <a:lnTo>
                                <a:pt x="869" y="477"/>
                              </a:lnTo>
                              <a:lnTo>
                                <a:pt x="853" y="479"/>
                              </a:lnTo>
                              <a:lnTo>
                                <a:pt x="837" y="483"/>
                              </a:lnTo>
                              <a:lnTo>
                                <a:pt x="822" y="489"/>
                              </a:lnTo>
                              <a:lnTo>
                                <a:pt x="807" y="495"/>
                              </a:lnTo>
                              <a:lnTo>
                                <a:pt x="792" y="504"/>
                              </a:lnTo>
                              <a:lnTo>
                                <a:pt x="779" y="514"/>
                              </a:lnTo>
                              <a:lnTo>
                                <a:pt x="766" y="525"/>
                              </a:lnTo>
                              <a:lnTo>
                                <a:pt x="527" y="765"/>
                              </a:lnTo>
                              <a:lnTo>
                                <a:pt x="514" y="778"/>
                              </a:lnTo>
                              <a:lnTo>
                                <a:pt x="504" y="792"/>
                              </a:lnTo>
                              <a:lnTo>
                                <a:pt x="496" y="806"/>
                              </a:lnTo>
                              <a:lnTo>
                                <a:pt x="489" y="822"/>
                              </a:lnTo>
                              <a:lnTo>
                                <a:pt x="484" y="837"/>
                              </a:lnTo>
                              <a:lnTo>
                                <a:pt x="480" y="853"/>
                              </a:lnTo>
                              <a:lnTo>
                                <a:pt x="477" y="869"/>
                              </a:lnTo>
                              <a:lnTo>
                                <a:pt x="477" y="886"/>
                              </a:lnTo>
                              <a:lnTo>
                                <a:pt x="477" y="902"/>
                              </a:lnTo>
                              <a:lnTo>
                                <a:pt x="480" y="918"/>
                              </a:lnTo>
                              <a:lnTo>
                                <a:pt x="484" y="933"/>
                              </a:lnTo>
                              <a:lnTo>
                                <a:pt x="489" y="949"/>
                              </a:lnTo>
                              <a:lnTo>
                                <a:pt x="496" y="965"/>
                              </a:lnTo>
                              <a:lnTo>
                                <a:pt x="504" y="979"/>
                              </a:lnTo>
                              <a:lnTo>
                                <a:pt x="514" y="992"/>
                              </a:lnTo>
                              <a:lnTo>
                                <a:pt x="527" y="1005"/>
                              </a:lnTo>
                              <a:lnTo>
                                <a:pt x="670" y="1149"/>
                              </a:lnTo>
                              <a:lnTo>
                                <a:pt x="682" y="1162"/>
                              </a:lnTo>
                              <a:lnTo>
                                <a:pt x="693" y="1177"/>
                              </a:lnTo>
                              <a:lnTo>
                                <a:pt x="702" y="1192"/>
                              </a:lnTo>
                              <a:lnTo>
                                <a:pt x="710" y="1208"/>
                              </a:lnTo>
                              <a:lnTo>
                                <a:pt x="717" y="1224"/>
                              </a:lnTo>
                              <a:lnTo>
                                <a:pt x="723" y="1242"/>
                              </a:lnTo>
                              <a:lnTo>
                                <a:pt x="728" y="1260"/>
                              </a:lnTo>
                              <a:lnTo>
                                <a:pt x="732" y="1278"/>
                              </a:lnTo>
                              <a:lnTo>
                                <a:pt x="734" y="1296"/>
                              </a:lnTo>
                              <a:lnTo>
                                <a:pt x="735" y="1315"/>
                              </a:lnTo>
                              <a:lnTo>
                                <a:pt x="734" y="1333"/>
                              </a:lnTo>
                              <a:lnTo>
                                <a:pt x="732" y="1351"/>
                              </a:lnTo>
                              <a:lnTo>
                                <a:pt x="728" y="1369"/>
                              </a:lnTo>
                              <a:lnTo>
                                <a:pt x="723" y="1387"/>
                              </a:lnTo>
                              <a:lnTo>
                                <a:pt x="717" y="1403"/>
                              </a:lnTo>
                              <a:lnTo>
                                <a:pt x="710" y="1419"/>
                              </a:lnTo>
                              <a:lnTo>
                                <a:pt x="594" y="1703"/>
                              </a:lnTo>
                              <a:lnTo>
                                <a:pt x="587" y="1719"/>
                              </a:lnTo>
                              <a:lnTo>
                                <a:pt x="579" y="1736"/>
                              </a:lnTo>
                              <a:lnTo>
                                <a:pt x="570" y="1751"/>
                              </a:lnTo>
                              <a:lnTo>
                                <a:pt x="560" y="1766"/>
                              </a:lnTo>
                              <a:lnTo>
                                <a:pt x="549" y="1780"/>
                              </a:lnTo>
                              <a:lnTo>
                                <a:pt x="536" y="1793"/>
                              </a:lnTo>
                              <a:lnTo>
                                <a:pt x="523" y="1806"/>
                              </a:lnTo>
                              <a:lnTo>
                                <a:pt x="508" y="1818"/>
                              </a:lnTo>
                              <a:lnTo>
                                <a:pt x="493" y="1828"/>
                              </a:lnTo>
                              <a:lnTo>
                                <a:pt x="477" y="1837"/>
                              </a:lnTo>
                              <a:lnTo>
                                <a:pt x="460" y="1845"/>
                              </a:lnTo>
                              <a:lnTo>
                                <a:pt x="443" y="1852"/>
                              </a:lnTo>
                              <a:lnTo>
                                <a:pt x="426" y="1857"/>
                              </a:lnTo>
                              <a:lnTo>
                                <a:pt x="409" y="1861"/>
                              </a:lnTo>
                              <a:lnTo>
                                <a:pt x="391" y="1864"/>
                              </a:lnTo>
                              <a:lnTo>
                                <a:pt x="373" y="1865"/>
                              </a:lnTo>
                              <a:lnTo>
                                <a:pt x="170" y="1864"/>
                              </a:lnTo>
                              <a:lnTo>
                                <a:pt x="152" y="1865"/>
                              </a:lnTo>
                              <a:lnTo>
                                <a:pt x="136" y="1868"/>
                              </a:lnTo>
                              <a:lnTo>
                                <a:pt x="120" y="1873"/>
                              </a:lnTo>
                              <a:lnTo>
                                <a:pt x="104" y="1879"/>
                              </a:lnTo>
                              <a:lnTo>
                                <a:pt x="89" y="1886"/>
                              </a:lnTo>
                              <a:lnTo>
                                <a:pt x="75" y="1894"/>
                              </a:lnTo>
                              <a:lnTo>
                                <a:pt x="62" y="1904"/>
                              </a:lnTo>
                              <a:lnTo>
                                <a:pt x="50" y="1915"/>
                              </a:lnTo>
                              <a:lnTo>
                                <a:pt x="39" y="1926"/>
                              </a:lnTo>
                              <a:lnTo>
                                <a:pt x="30" y="1939"/>
                              </a:lnTo>
                              <a:lnTo>
                                <a:pt x="20" y="1954"/>
                              </a:lnTo>
                              <a:lnTo>
                                <a:pt x="13" y="1969"/>
                              </a:lnTo>
                              <a:lnTo>
                                <a:pt x="8" y="1984"/>
                              </a:lnTo>
                              <a:lnTo>
                                <a:pt x="3" y="2000"/>
                              </a:lnTo>
                              <a:lnTo>
                                <a:pt x="1" y="2018"/>
                              </a:lnTo>
                              <a:lnTo>
                                <a:pt x="0" y="2035"/>
                              </a:lnTo>
                              <a:lnTo>
                                <a:pt x="0" y="2374"/>
                              </a:lnTo>
                              <a:lnTo>
                                <a:pt x="1" y="2391"/>
                              </a:lnTo>
                              <a:lnTo>
                                <a:pt x="3" y="2408"/>
                              </a:lnTo>
                              <a:lnTo>
                                <a:pt x="8" y="2424"/>
                              </a:lnTo>
                              <a:lnTo>
                                <a:pt x="13" y="2440"/>
                              </a:lnTo>
                              <a:lnTo>
                                <a:pt x="20" y="2454"/>
                              </a:lnTo>
                              <a:lnTo>
                                <a:pt x="30" y="2468"/>
                              </a:lnTo>
                              <a:lnTo>
                                <a:pt x="39" y="2481"/>
                              </a:lnTo>
                              <a:lnTo>
                                <a:pt x="50" y="2493"/>
                              </a:lnTo>
                              <a:lnTo>
                                <a:pt x="62" y="2504"/>
                              </a:lnTo>
                              <a:lnTo>
                                <a:pt x="75" y="2515"/>
                              </a:lnTo>
                              <a:lnTo>
                                <a:pt x="89" y="2523"/>
                              </a:lnTo>
                              <a:lnTo>
                                <a:pt x="104" y="2530"/>
                              </a:lnTo>
                              <a:lnTo>
                                <a:pt x="120" y="2536"/>
                              </a:lnTo>
                              <a:lnTo>
                                <a:pt x="136" y="2540"/>
                              </a:lnTo>
                              <a:lnTo>
                                <a:pt x="152" y="2542"/>
                              </a:lnTo>
                              <a:lnTo>
                                <a:pt x="170" y="2543"/>
                              </a:lnTo>
                              <a:lnTo>
                                <a:pt x="373" y="2543"/>
                              </a:lnTo>
                              <a:lnTo>
                                <a:pt x="391" y="2544"/>
                              </a:lnTo>
                              <a:lnTo>
                                <a:pt x="408" y="2547"/>
                              </a:lnTo>
                              <a:lnTo>
                                <a:pt x="426" y="2551"/>
                              </a:lnTo>
                              <a:lnTo>
                                <a:pt x="443" y="2556"/>
                              </a:lnTo>
                              <a:lnTo>
                                <a:pt x="460" y="2563"/>
                              </a:lnTo>
                              <a:lnTo>
                                <a:pt x="477" y="2571"/>
                              </a:lnTo>
                              <a:lnTo>
                                <a:pt x="492" y="2581"/>
                              </a:lnTo>
                              <a:lnTo>
                                <a:pt x="507" y="2591"/>
                              </a:lnTo>
                              <a:lnTo>
                                <a:pt x="523" y="2603"/>
                              </a:lnTo>
                              <a:lnTo>
                                <a:pt x="536" y="2615"/>
                              </a:lnTo>
                              <a:lnTo>
                                <a:pt x="549" y="2628"/>
                              </a:lnTo>
                              <a:lnTo>
                                <a:pt x="560" y="2642"/>
                              </a:lnTo>
                              <a:lnTo>
                                <a:pt x="570" y="2658"/>
                              </a:lnTo>
                              <a:lnTo>
                                <a:pt x="579" y="2673"/>
                              </a:lnTo>
                              <a:lnTo>
                                <a:pt x="586" y="2689"/>
                              </a:lnTo>
                              <a:lnTo>
                                <a:pt x="593" y="2705"/>
                              </a:lnTo>
                              <a:lnTo>
                                <a:pt x="710" y="2989"/>
                              </a:lnTo>
                              <a:lnTo>
                                <a:pt x="717" y="3006"/>
                              </a:lnTo>
                              <a:lnTo>
                                <a:pt x="723" y="3022"/>
                              </a:lnTo>
                              <a:lnTo>
                                <a:pt x="728" y="3039"/>
                              </a:lnTo>
                              <a:lnTo>
                                <a:pt x="732" y="3057"/>
                              </a:lnTo>
                              <a:lnTo>
                                <a:pt x="734" y="3075"/>
                              </a:lnTo>
                              <a:lnTo>
                                <a:pt x="735" y="3094"/>
                              </a:lnTo>
                              <a:lnTo>
                                <a:pt x="734" y="3112"/>
                              </a:lnTo>
                              <a:lnTo>
                                <a:pt x="732" y="3130"/>
                              </a:lnTo>
                              <a:lnTo>
                                <a:pt x="727" y="3149"/>
                              </a:lnTo>
                              <a:lnTo>
                                <a:pt x="723" y="3166"/>
                              </a:lnTo>
                              <a:lnTo>
                                <a:pt x="717" y="3184"/>
                              </a:lnTo>
                              <a:lnTo>
                                <a:pt x="710" y="3200"/>
                              </a:lnTo>
                              <a:lnTo>
                                <a:pt x="702" y="3217"/>
                              </a:lnTo>
                              <a:lnTo>
                                <a:pt x="693" y="3232"/>
                              </a:lnTo>
                              <a:lnTo>
                                <a:pt x="682" y="3246"/>
                              </a:lnTo>
                              <a:lnTo>
                                <a:pt x="670" y="3259"/>
                              </a:lnTo>
                              <a:lnTo>
                                <a:pt x="526" y="3403"/>
                              </a:lnTo>
                              <a:lnTo>
                                <a:pt x="514" y="3415"/>
                              </a:lnTo>
                              <a:lnTo>
                                <a:pt x="504" y="3430"/>
                              </a:lnTo>
                              <a:lnTo>
                                <a:pt x="496" y="3444"/>
                              </a:lnTo>
                              <a:lnTo>
                                <a:pt x="489" y="3459"/>
                              </a:lnTo>
                              <a:lnTo>
                                <a:pt x="483" y="3474"/>
                              </a:lnTo>
                              <a:lnTo>
                                <a:pt x="480" y="3490"/>
                              </a:lnTo>
                              <a:lnTo>
                                <a:pt x="477" y="3507"/>
                              </a:lnTo>
                              <a:lnTo>
                                <a:pt x="477" y="3523"/>
                              </a:lnTo>
                              <a:lnTo>
                                <a:pt x="477" y="3539"/>
                              </a:lnTo>
                              <a:lnTo>
                                <a:pt x="480" y="3555"/>
                              </a:lnTo>
                              <a:lnTo>
                                <a:pt x="483" y="3572"/>
                              </a:lnTo>
                              <a:lnTo>
                                <a:pt x="489" y="3587"/>
                              </a:lnTo>
                              <a:lnTo>
                                <a:pt x="496" y="3602"/>
                              </a:lnTo>
                              <a:lnTo>
                                <a:pt x="504" y="3616"/>
                              </a:lnTo>
                              <a:lnTo>
                                <a:pt x="514" y="3630"/>
                              </a:lnTo>
                              <a:lnTo>
                                <a:pt x="526" y="3643"/>
                              </a:lnTo>
                              <a:lnTo>
                                <a:pt x="766" y="3883"/>
                              </a:lnTo>
                              <a:lnTo>
                                <a:pt x="779" y="3894"/>
                              </a:lnTo>
                              <a:lnTo>
                                <a:pt x="792" y="3904"/>
                              </a:lnTo>
                              <a:lnTo>
                                <a:pt x="807" y="3913"/>
                              </a:lnTo>
                              <a:lnTo>
                                <a:pt x="822" y="3921"/>
                              </a:lnTo>
                              <a:lnTo>
                                <a:pt x="837" y="3926"/>
                              </a:lnTo>
                              <a:lnTo>
                                <a:pt x="853" y="3930"/>
                              </a:lnTo>
                              <a:lnTo>
                                <a:pt x="869" y="3932"/>
                              </a:lnTo>
                              <a:lnTo>
                                <a:pt x="886" y="3933"/>
                              </a:lnTo>
                              <a:lnTo>
                                <a:pt x="902" y="3932"/>
                              </a:lnTo>
                              <a:lnTo>
                                <a:pt x="918" y="3930"/>
                              </a:lnTo>
                              <a:lnTo>
                                <a:pt x="934" y="3926"/>
                              </a:lnTo>
                              <a:lnTo>
                                <a:pt x="950" y="3921"/>
                              </a:lnTo>
                              <a:lnTo>
                                <a:pt x="965" y="3913"/>
                              </a:lnTo>
                              <a:lnTo>
                                <a:pt x="979" y="3904"/>
                              </a:lnTo>
                              <a:lnTo>
                                <a:pt x="993" y="3894"/>
                              </a:lnTo>
                              <a:lnTo>
                                <a:pt x="1005" y="3883"/>
                              </a:lnTo>
                              <a:lnTo>
                                <a:pt x="1150" y="3739"/>
                              </a:lnTo>
                              <a:lnTo>
                                <a:pt x="1163" y="3727"/>
                              </a:lnTo>
                              <a:lnTo>
                                <a:pt x="1177" y="3717"/>
                              </a:lnTo>
                              <a:lnTo>
                                <a:pt x="1192" y="3706"/>
                              </a:lnTo>
                              <a:lnTo>
                                <a:pt x="1208" y="3698"/>
                              </a:lnTo>
                              <a:lnTo>
                                <a:pt x="1225" y="3691"/>
                              </a:lnTo>
                              <a:lnTo>
                                <a:pt x="1243" y="3685"/>
                              </a:lnTo>
                              <a:lnTo>
                                <a:pt x="1260" y="3681"/>
                              </a:lnTo>
                              <a:lnTo>
                                <a:pt x="1278" y="3678"/>
                              </a:lnTo>
                              <a:lnTo>
                                <a:pt x="1296" y="3675"/>
                              </a:lnTo>
                              <a:lnTo>
                                <a:pt x="1315" y="3675"/>
                              </a:lnTo>
                              <a:lnTo>
                                <a:pt x="1333" y="3675"/>
                              </a:lnTo>
                              <a:lnTo>
                                <a:pt x="1351" y="3677"/>
                              </a:lnTo>
                              <a:lnTo>
                                <a:pt x="1370" y="3681"/>
                              </a:lnTo>
                              <a:lnTo>
                                <a:pt x="1387" y="3685"/>
                              </a:lnTo>
                              <a:lnTo>
                                <a:pt x="1403" y="3691"/>
                              </a:lnTo>
                              <a:lnTo>
                                <a:pt x="1419" y="3699"/>
                              </a:lnTo>
                              <a:lnTo>
                                <a:pt x="1703" y="3816"/>
                              </a:lnTo>
                              <a:lnTo>
                                <a:pt x="1719" y="3822"/>
                              </a:lnTo>
                              <a:lnTo>
                                <a:pt x="1736" y="3829"/>
                              </a:lnTo>
                              <a:lnTo>
                                <a:pt x="1751" y="3838"/>
                              </a:lnTo>
                              <a:lnTo>
                                <a:pt x="1766" y="3848"/>
                              </a:lnTo>
                              <a:lnTo>
                                <a:pt x="1780" y="3861"/>
                              </a:lnTo>
                              <a:lnTo>
                                <a:pt x="1793" y="3873"/>
                              </a:lnTo>
                              <a:lnTo>
                                <a:pt x="1807" y="3887"/>
                              </a:lnTo>
                              <a:lnTo>
                                <a:pt x="1818" y="3901"/>
                              </a:lnTo>
                              <a:lnTo>
                                <a:pt x="1828" y="3916"/>
                              </a:lnTo>
                              <a:lnTo>
                                <a:pt x="1837" y="3933"/>
                              </a:lnTo>
                              <a:lnTo>
                                <a:pt x="1845" y="3949"/>
                              </a:lnTo>
                              <a:lnTo>
                                <a:pt x="1852" y="3966"/>
                              </a:lnTo>
                              <a:lnTo>
                                <a:pt x="1858" y="3983"/>
                              </a:lnTo>
                              <a:lnTo>
                                <a:pt x="1861" y="4001"/>
                              </a:lnTo>
                              <a:lnTo>
                                <a:pt x="1864" y="4019"/>
                              </a:lnTo>
                              <a:lnTo>
                                <a:pt x="1866" y="4036"/>
                              </a:lnTo>
                              <a:lnTo>
                                <a:pt x="1866" y="4239"/>
                              </a:lnTo>
                              <a:lnTo>
                                <a:pt x="1867" y="4256"/>
                              </a:lnTo>
                              <a:lnTo>
                                <a:pt x="1869" y="4272"/>
                              </a:lnTo>
                              <a:lnTo>
                                <a:pt x="1873" y="4289"/>
                              </a:lnTo>
                              <a:lnTo>
                                <a:pt x="1879" y="4305"/>
                              </a:lnTo>
                              <a:lnTo>
                                <a:pt x="1886" y="4319"/>
                              </a:lnTo>
                              <a:lnTo>
                                <a:pt x="1894" y="4333"/>
                              </a:lnTo>
                              <a:lnTo>
                                <a:pt x="1904" y="4347"/>
                              </a:lnTo>
                              <a:lnTo>
                                <a:pt x="1915" y="4359"/>
                              </a:lnTo>
                              <a:lnTo>
                                <a:pt x="1927" y="4370"/>
                              </a:lnTo>
                              <a:lnTo>
                                <a:pt x="1941" y="4379"/>
                              </a:lnTo>
                              <a:lnTo>
                                <a:pt x="1954" y="4388"/>
                              </a:lnTo>
                              <a:lnTo>
                                <a:pt x="1969" y="4395"/>
                              </a:lnTo>
                              <a:lnTo>
                                <a:pt x="1984" y="4400"/>
                              </a:lnTo>
                              <a:lnTo>
                                <a:pt x="2000" y="4405"/>
                              </a:lnTo>
                              <a:lnTo>
                                <a:pt x="2018" y="4407"/>
                              </a:lnTo>
                              <a:lnTo>
                                <a:pt x="2035" y="4408"/>
                              </a:lnTo>
                              <a:lnTo>
                                <a:pt x="2374" y="4408"/>
                              </a:lnTo>
                              <a:lnTo>
                                <a:pt x="2391" y="4407"/>
                              </a:lnTo>
                              <a:lnTo>
                                <a:pt x="2408" y="4405"/>
                              </a:lnTo>
                              <a:lnTo>
                                <a:pt x="2424" y="4400"/>
                              </a:lnTo>
                              <a:lnTo>
                                <a:pt x="2440" y="4395"/>
                              </a:lnTo>
                              <a:lnTo>
                                <a:pt x="2455" y="4388"/>
                              </a:lnTo>
                              <a:lnTo>
                                <a:pt x="2469" y="4379"/>
                              </a:lnTo>
                              <a:lnTo>
                                <a:pt x="2481" y="4370"/>
                              </a:lnTo>
                              <a:lnTo>
                                <a:pt x="2493" y="4359"/>
                              </a:lnTo>
                              <a:lnTo>
                                <a:pt x="2505" y="4347"/>
                              </a:lnTo>
                              <a:lnTo>
                                <a:pt x="2515" y="4333"/>
                              </a:lnTo>
                              <a:lnTo>
                                <a:pt x="2523" y="4319"/>
                              </a:lnTo>
                              <a:lnTo>
                                <a:pt x="2530" y="4305"/>
                              </a:lnTo>
                              <a:lnTo>
                                <a:pt x="2536" y="4289"/>
                              </a:lnTo>
                              <a:lnTo>
                                <a:pt x="2540" y="4272"/>
                              </a:lnTo>
                              <a:lnTo>
                                <a:pt x="2543" y="4256"/>
                              </a:lnTo>
                              <a:lnTo>
                                <a:pt x="2543" y="4239"/>
                              </a:lnTo>
                              <a:lnTo>
                                <a:pt x="2543" y="4036"/>
                              </a:lnTo>
                              <a:lnTo>
                                <a:pt x="2544" y="4019"/>
                              </a:lnTo>
                              <a:lnTo>
                                <a:pt x="2547" y="4001"/>
                              </a:lnTo>
                              <a:lnTo>
                                <a:pt x="2551" y="3983"/>
                              </a:lnTo>
                              <a:lnTo>
                                <a:pt x="2556" y="3966"/>
                              </a:lnTo>
                              <a:lnTo>
                                <a:pt x="2563" y="3949"/>
                              </a:lnTo>
                              <a:lnTo>
                                <a:pt x="2571" y="3933"/>
                              </a:lnTo>
                              <a:lnTo>
                                <a:pt x="2581" y="3916"/>
                              </a:lnTo>
                              <a:lnTo>
                                <a:pt x="2591" y="3901"/>
                              </a:lnTo>
                              <a:lnTo>
                                <a:pt x="2603" y="3887"/>
                              </a:lnTo>
                              <a:lnTo>
                                <a:pt x="2615" y="3873"/>
                              </a:lnTo>
                              <a:lnTo>
                                <a:pt x="2628" y="3861"/>
                              </a:lnTo>
                              <a:lnTo>
                                <a:pt x="2642" y="3848"/>
                              </a:lnTo>
                              <a:lnTo>
                                <a:pt x="2658" y="3838"/>
                              </a:lnTo>
                              <a:lnTo>
                                <a:pt x="2673" y="3829"/>
                              </a:lnTo>
                              <a:lnTo>
                                <a:pt x="2689" y="3822"/>
                              </a:lnTo>
                              <a:lnTo>
                                <a:pt x="2705" y="3816"/>
                              </a:lnTo>
                              <a:lnTo>
                                <a:pt x="2989" y="3699"/>
                              </a:lnTo>
                              <a:lnTo>
                                <a:pt x="3006" y="3691"/>
                              </a:lnTo>
                              <a:lnTo>
                                <a:pt x="3022" y="3685"/>
                              </a:lnTo>
                              <a:lnTo>
                                <a:pt x="3039" y="3681"/>
                              </a:lnTo>
                              <a:lnTo>
                                <a:pt x="3057" y="3677"/>
                              </a:lnTo>
                              <a:lnTo>
                                <a:pt x="3076" y="3675"/>
                              </a:lnTo>
                              <a:lnTo>
                                <a:pt x="3094" y="3675"/>
                              </a:lnTo>
                              <a:lnTo>
                                <a:pt x="3112" y="3675"/>
                              </a:lnTo>
                              <a:lnTo>
                                <a:pt x="3130" y="3678"/>
                              </a:lnTo>
                              <a:lnTo>
                                <a:pt x="3149" y="3681"/>
                              </a:lnTo>
                              <a:lnTo>
                                <a:pt x="3167" y="3685"/>
                              </a:lnTo>
                              <a:lnTo>
                                <a:pt x="3184" y="3691"/>
                              </a:lnTo>
                              <a:lnTo>
                                <a:pt x="3201" y="3698"/>
                              </a:lnTo>
                              <a:lnTo>
                                <a:pt x="3217" y="3706"/>
                              </a:lnTo>
                              <a:lnTo>
                                <a:pt x="3232" y="3717"/>
                              </a:lnTo>
                              <a:lnTo>
                                <a:pt x="3246" y="3727"/>
                              </a:lnTo>
                              <a:lnTo>
                                <a:pt x="3259" y="3739"/>
                              </a:lnTo>
                              <a:lnTo>
                                <a:pt x="3403" y="3883"/>
                              </a:lnTo>
                              <a:lnTo>
                                <a:pt x="3415" y="3894"/>
                              </a:lnTo>
                              <a:lnTo>
                                <a:pt x="3430" y="3904"/>
                              </a:lnTo>
                              <a:lnTo>
                                <a:pt x="3444" y="3913"/>
                              </a:lnTo>
                              <a:lnTo>
                                <a:pt x="3459" y="3921"/>
                              </a:lnTo>
                              <a:lnTo>
                                <a:pt x="3474" y="3926"/>
                              </a:lnTo>
                              <a:lnTo>
                                <a:pt x="3490" y="3930"/>
                              </a:lnTo>
                              <a:lnTo>
                                <a:pt x="3507" y="3932"/>
                              </a:lnTo>
                              <a:lnTo>
                                <a:pt x="3523" y="3933"/>
                              </a:lnTo>
                              <a:lnTo>
                                <a:pt x="3539" y="3932"/>
                              </a:lnTo>
                              <a:lnTo>
                                <a:pt x="3555" y="3930"/>
                              </a:lnTo>
                              <a:lnTo>
                                <a:pt x="3572" y="3926"/>
                              </a:lnTo>
                              <a:lnTo>
                                <a:pt x="3587" y="3921"/>
                              </a:lnTo>
                              <a:lnTo>
                                <a:pt x="3602" y="3913"/>
                              </a:lnTo>
                              <a:lnTo>
                                <a:pt x="3616" y="3904"/>
                              </a:lnTo>
                              <a:lnTo>
                                <a:pt x="3630" y="3894"/>
                              </a:lnTo>
                              <a:lnTo>
                                <a:pt x="3643" y="3883"/>
                              </a:lnTo>
                              <a:lnTo>
                                <a:pt x="3883" y="3643"/>
                              </a:lnTo>
                              <a:lnTo>
                                <a:pt x="3895" y="3630"/>
                              </a:lnTo>
                              <a:lnTo>
                                <a:pt x="3904" y="3616"/>
                              </a:lnTo>
                              <a:lnTo>
                                <a:pt x="3913" y="3602"/>
                              </a:lnTo>
                              <a:lnTo>
                                <a:pt x="3920" y="3587"/>
                              </a:lnTo>
                              <a:lnTo>
                                <a:pt x="3926" y="3572"/>
                              </a:lnTo>
                              <a:lnTo>
                                <a:pt x="3930" y="3555"/>
                              </a:lnTo>
                              <a:lnTo>
                                <a:pt x="3932" y="3539"/>
                              </a:lnTo>
                              <a:lnTo>
                                <a:pt x="3933" y="3523"/>
                              </a:lnTo>
                              <a:lnTo>
                                <a:pt x="3932" y="3507"/>
                              </a:lnTo>
                              <a:lnTo>
                                <a:pt x="3930" y="3490"/>
                              </a:lnTo>
                              <a:lnTo>
                                <a:pt x="3926" y="3474"/>
                              </a:lnTo>
                              <a:lnTo>
                                <a:pt x="3920" y="3459"/>
                              </a:lnTo>
                              <a:lnTo>
                                <a:pt x="3913" y="3444"/>
                              </a:lnTo>
                              <a:lnTo>
                                <a:pt x="3904" y="3430"/>
                              </a:lnTo>
                              <a:lnTo>
                                <a:pt x="3895" y="3415"/>
                              </a:lnTo>
                              <a:lnTo>
                                <a:pt x="3883" y="3403"/>
                              </a:lnTo>
                              <a:lnTo>
                                <a:pt x="3739" y="3259"/>
                              </a:lnTo>
                              <a:lnTo>
                                <a:pt x="3727" y="3246"/>
                              </a:lnTo>
                              <a:lnTo>
                                <a:pt x="3717" y="3232"/>
                              </a:lnTo>
                              <a:lnTo>
                                <a:pt x="3706" y="3217"/>
                              </a:lnTo>
                              <a:lnTo>
                                <a:pt x="3698" y="3200"/>
                              </a:lnTo>
                              <a:lnTo>
                                <a:pt x="3691" y="3184"/>
                              </a:lnTo>
                              <a:lnTo>
                                <a:pt x="3685" y="3166"/>
                              </a:lnTo>
                              <a:lnTo>
                                <a:pt x="3681" y="3149"/>
                              </a:lnTo>
                              <a:lnTo>
                                <a:pt x="3678" y="3130"/>
                              </a:lnTo>
                              <a:lnTo>
                                <a:pt x="3675" y="3112"/>
                              </a:lnTo>
                              <a:lnTo>
                                <a:pt x="3675" y="3094"/>
                              </a:lnTo>
                              <a:lnTo>
                                <a:pt x="3675" y="3075"/>
                              </a:lnTo>
                              <a:lnTo>
                                <a:pt x="3677" y="3057"/>
                              </a:lnTo>
                              <a:lnTo>
                                <a:pt x="3680" y="3039"/>
                              </a:lnTo>
                              <a:lnTo>
                                <a:pt x="3685" y="3022"/>
                              </a:lnTo>
                              <a:lnTo>
                                <a:pt x="3691" y="3006"/>
                              </a:lnTo>
                              <a:lnTo>
                                <a:pt x="3699" y="2989"/>
                              </a:lnTo>
                              <a:lnTo>
                                <a:pt x="3816" y="2705"/>
                              </a:lnTo>
                              <a:lnTo>
                                <a:pt x="3822" y="2689"/>
                              </a:lnTo>
                              <a:lnTo>
                                <a:pt x="3829" y="2673"/>
                              </a:lnTo>
                              <a:lnTo>
                                <a:pt x="3838" y="2658"/>
                              </a:lnTo>
                              <a:lnTo>
                                <a:pt x="3848" y="2642"/>
                              </a:lnTo>
                              <a:lnTo>
                                <a:pt x="3861" y="2628"/>
                              </a:lnTo>
                              <a:lnTo>
                                <a:pt x="3873" y="2615"/>
                              </a:lnTo>
                              <a:lnTo>
                                <a:pt x="3887" y="2603"/>
                              </a:lnTo>
                              <a:lnTo>
                                <a:pt x="3901" y="2591"/>
                              </a:lnTo>
                              <a:lnTo>
                                <a:pt x="3916" y="2581"/>
                              </a:lnTo>
                              <a:lnTo>
                                <a:pt x="3933" y="2571"/>
                              </a:lnTo>
                              <a:lnTo>
                                <a:pt x="3949" y="2563"/>
                              </a:lnTo>
                              <a:lnTo>
                                <a:pt x="3966" y="2556"/>
                              </a:lnTo>
                              <a:lnTo>
                                <a:pt x="3983" y="2551"/>
                              </a:lnTo>
                              <a:lnTo>
                                <a:pt x="4001" y="2547"/>
                              </a:lnTo>
                              <a:lnTo>
                                <a:pt x="4018" y="2544"/>
                              </a:lnTo>
                              <a:lnTo>
                                <a:pt x="4036" y="2543"/>
                              </a:lnTo>
                              <a:lnTo>
                                <a:pt x="4239" y="2543"/>
                              </a:lnTo>
                              <a:lnTo>
                                <a:pt x="4256" y="2543"/>
                              </a:lnTo>
                              <a:lnTo>
                                <a:pt x="4273" y="2540"/>
                              </a:lnTo>
                              <a:lnTo>
                                <a:pt x="4290" y="2536"/>
                              </a:lnTo>
                              <a:lnTo>
                                <a:pt x="4305" y="2530"/>
                              </a:lnTo>
                              <a:lnTo>
                                <a:pt x="4320" y="2523"/>
                              </a:lnTo>
                              <a:lnTo>
                                <a:pt x="4333" y="2515"/>
                              </a:lnTo>
                              <a:lnTo>
                                <a:pt x="4346" y="2504"/>
                              </a:lnTo>
                              <a:lnTo>
                                <a:pt x="4359" y="2493"/>
                              </a:lnTo>
                              <a:lnTo>
                                <a:pt x="4370" y="2481"/>
                              </a:lnTo>
                              <a:lnTo>
                                <a:pt x="4380" y="2469"/>
                              </a:lnTo>
                              <a:lnTo>
                                <a:pt x="4388" y="2455"/>
                              </a:lnTo>
                              <a:lnTo>
                                <a:pt x="4395" y="2440"/>
                              </a:lnTo>
                              <a:lnTo>
                                <a:pt x="4401" y="2424"/>
                              </a:lnTo>
                              <a:lnTo>
                                <a:pt x="4405" y="2408"/>
                              </a:lnTo>
                              <a:lnTo>
                                <a:pt x="4407" y="2391"/>
                              </a:lnTo>
                              <a:lnTo>
                                <a:pt x="4408" y="2374"/>
                              </a:lnTo>
                              <a:lnTo>
                                <a:pt x="4408" y="2035"/>
                              </a:lnTo>
                              <a:lnTo>
                                <a:pt x="4407" y="2018"/>
                              </a:lnTo>
                              <a:lnTo>
                                <a:pt x="4405" y="2000"/>
                              </a:lnTo>
                              <a:lnTo>
                                <a:pt x="4401" y="1984"/>
                              </a:lnTo>
                              <a:lnTo>
                                <a:pt x="4395" y="1969"/>
                              </a:lnTo>
                              <a:lnTo>
                                <a:pt x="4388" y="1954"/>
                              </a:lnTo>
                              <a:lnTo>
                                <a:pt x="4380" y="1939"/>
                              </a:lnTo>
                              <a:lnTo>
                                <a:pt x="4370" y="1926"/>
                              </a:lnTo>
                              <a:lnTo>
                                <a:pt x="4359" y="1915"/>
                              </a:lnTo>
                              <a:lnTo>
                                <a:pt x="4346" y="1904"/>
                              </a:lnTo>
                              <a:lnTo>
                                <a:pt x="4333" y="1894"/>
                              </a:lnTo>
                              <a:lnTo>
                                <a:pt x="4320" y="1886"/>
                              </a:lnTo>
                              <a:lnTo>
                                <a:pt x="4305" y="1879"/>
                              </a:lnTo>
                              <a:lnTo>
                                <a:pt x="4290" y="1873"/>
                              </a:lnTo>
                              <a:lnTo>
                                <a:pt x="4273" y="1868"/>
                              </a:lnTo>
                              <a:lnTo>
                                <a:pt x="4256" y="1865"/>
                              </a:lnTo>
                              <a:lnTo>
                                <a:pt x="4239" y="1864"/>
                              </a:lnTo>
                              <a:close/>
                              <a:moveTo>
                                <a:pt x="3052" y="2204"/>
                              </a:moveTo>
                              <a:lnTo>
                                <a:pt x="3052" y="2204"/>
                              </a:lnTo>
                              <a:lnTo>
                                <a:pt x="3051" y="2248"/>
                              </a:lnTo>
                              <a:lnTo>
                                <a:pt x="3048" y="2290"/>
                              </a:lnTo>
                              <a:lnTo>
                                <a:pt x="3043" y="2333"/>
                              </a:lnTo>
                              <a:lnTo>
                                <a:pt x="3035" y="2375"/>
                              </a:lnTo>
                              <a:lnTo>
                                <a:pt x="3026" y="2415"/>
                              </a:lnTo>
                              <a:lnTo>
                                <a:pt x="3015" y="2456"/>
                              </a:lnTo>
                              <a:lnTo>
                                <a:pt x="3002" y="2495"/>
                              </a:lnTo>
                              <a:lnTo>
                                <a:pt x="2986" y="2534"/>
                              </a:lnTo>
                              <a:lnTo>
                                <a:pt x="2969" y="2571"/>
                              </a:lnTo>
                              <a:lnTo>
                                <a:pt x="2950" y="2608"/>
                              </a:lnTo>
                              <a:lnTo>
                                <a:pt x="2929" y="2643"/>
                              </a:lnTo>
                              <a:lnTo>
                                <a:pt x="2908" y="2678"/>
                              </a:lnTo>
                              <a:lnTo>
                                <a:pt x="2884" y="2711"/>
                              </a:lnTo>
                              <a:lnTo>
                                <a:pt x="2858" y="2743"/>
                              </a:lnTo>
                              <a:lnTo>
                                <a:pt x="2832" y="2774"/>
                              </a:lnTo>
                              <a:lnTo>
                                <a:pt x="2805" y="2804"/>
                              </a:lnTo>
                              <a:lnTo>
                                <a:pt x="2775" y="2831"/>
                              </a:lnTo>
                              <a:lnTo>
                                <a:pt x="2744" y="2858"/>
                              </a:lnTo>
                              <a:lnTo>
                                <a:pt x="2712" y="2883"/>
                              </a:lnTo>
                              <a:lnTo>
                                <a:pt x="2679" y="2907"/>
                              </a:lnTo>
                              <a:lnTo>
                                <a:pt x="2644" y="2928"/>
                              </a:lnTo>
                              <a:lnTo>
                                <a:pt x="2609" y="2949"/>
                              </a:lnTo>
                              <a:lnTo>
                                <a:pt x="2572" y="2968"/>
                              </a:lnTo>
                              <a:lnTo>
                                <a:pt x="2535" y="2985"/>
                              </a:lnTo>
                              <a:lnTo>
                                <a:pt x="2496" y="3000"/>
                              </a:lnTo>
                              <a:lnTo>
                                <a:pt x="2457" y="3014"/>
                              </a:lnTo>
                              <a:lnTo>
                                <a:pt x="2416" y="3025"/>
                              </a:lnTo>
                              <a:lnTo>
                                <a:pt x="2376" y="3034"/>
                              </a:lnTo>
                              <a:lnTo>
                                <a:pt x="2334" y="3042"/>
                              </a:lnTo>
                              <a:lnTo>
                                <a:pt x="2292" y="3047"/>
                              </a:lnTo>
                              <a:lnTo>
                                <a:pt x="2249" y="3050"/>
                              </a:lnTo>
                              <a:lnTo>
                                <a:pt x="2205" y="3051"/>
                              </a:lnTo>
                              <a:lnTo>
                                <a:pt x="2162" y="3050"/>
                              </a:lnTo>
                              <a:lnTo>
                                <a:pt x="2118" y="3047"/>
                              </a:lnTo>
                              <a:lnTo>
                                <a:pt x="2075" y="3042"/>
                              </a:lnTo>
                              <a:lnTo>
                                <a:pt x="2034" y="3034"/>
                              </a:lnTo>
                              <a:lnTo>
                                <a:pt x="1993" y="3025"/>
                              </a:lnTo>
                              <a:lnTo>
                                <a:pt x="1953" y="3014"/>
                              </a:lnTo>
                              <a:lnTo>
                                <a:pt x="1913" y="3000"/>
                              </a:lnTo>
                              <a:lnTo>
                                <a:pt x="1875" y="2985"/>
                              </a:lnTo>
                              <a:lnTo>
                                <a:pt x="1837" y="2968"/>
                              </a:lnTo>
                              <a:lnTo>
                                <a:pt x="1801" y="2949"/>
                              </a:lnTo>
                              <a:lnTo>
                                <a:pt x="1765" y="2928"/>
                              </a:lnTo>
                              <a:lnTo>
                                <a:pt x="1731" y="2907"/>
                              </a:lnTo>
                              <a:lnTo>
                                <a:pt x="1697" y="2883"/>
                              </a:lnTo>
                              <a:lnTo>
                                <a:pt x="1666" y="2858"/>
                              </a:lnTo>
                              <a:lnTo>
                                <a:pt x="1635" y="2831"/>
                              </a:lnTo>
                              <a:lnTo>
                                <a:pt x="1605" y="2804"/>
                              </a:lnTo>
                              <a:lnTo>
                                <a:pt x="1577" y="2774"/>
                              </a:lnTo>
                              <a:lnTo>
                                <a:pt x="1551" y="2743"/>
                              </a:lnTo>
                              <a:lnTo>
                                <a:pt x="1526" y="2711"/>
                              </a:lnTo>
                              <a:lnTo>
                                <a:pt x="1501" y="2678"/>
                              </a:lnTo>
                              <a:lnTo>
                                <a:pt x="1480" y="2643"/>
                              </a:lnTo>
                              <a:lnTo>
                                <a:pt x="1460" y="2608"/>
                              </a:lnTo>
                              <a:lnTo>
                                <a:pt x="1441" y="2571"/>
                              </a:lnTo>
                              <a:lnTo>
                                <a:pt x="1423" y="2534"/>
                              </a:lnTo>
                              <a:lnTo>
                                <a:pt x="1408" y="2495"/>
                              </a:lnTo>
                              <a:lnTo>
                                <a:pt x="1395" y="2456"/>
                              </a:lnTo>
                              <a:lnTo>
                                <a:pt x="1384" y="2415"/>
                              </a:lnTo>
                              <a:lnTo>
                                <a:pt x="1375" y="2375"/>
                              </a:lnTo>
                              <a:lnTo>
                                <a:pt x="1366" y="2333"/>
                              </a:lnTo>
                              <a:lnTo>
                                <a:pt x="1361" y="2290"/>
                              </a:lnTo>
                              <a:lnTo>
                                <a:pt x="1358" y="2248"/>
                              </a:lnTo>
                              <a:lnTo>
                                <a:pt x="1357" y="2204"/>
                              </a:lnTo>
                              <a:lnTo>
                                <a:pt x="1358" y="2161"/>
                              </a:lnTo>
                              <a:lnTo>
                                <a:pt x="1361" y="2117"/>
                              </a:lnTo>
                              <a:lnTo>
                                <a:pt x="1366" y="2074"/>
                              </a:lnTo>
                              <a:lnTo>
                                <a:pt x="1375" y="2033"/>
                              </a:lnTo>
                              <a:lnTo>
                                <a:pt x="1384" y="1992"/>
                              </a:lnTo>
                              <a:lnTo>
                                <a:pt x="1395" y="1952"/>
                              </a:lnTo>
                              <a:lnTo>
                                <a:pt x="1408" y="1912"/>
                              </a:lnTo>
                              <a:lnTo>
                                <a:pt x="1423" y="1874"/>
                              </a:lnTo>
                              <a:lnTo>
                                <a:pt x="1441" y="1836"/>
                              </a:lnTo>
                              <a:lnTo>
                                <a:pt x="1460" y="1799"/>
                              </a:lnTo>
                              <a:lnTo>
                                <a:pt x="1480" y="1764"/>
                              </a:lnTo>
                              <a:lnTo>
                                <a:pt x="1501" y="1729"/>
                              </a:lnTo>
                              <a:lnTo>
                                <a:pt x="1526" y="1697"/>
                              </a:lnTo>
                              <a:lnTo>
                                <a:pt x="1551" y="1665"/>
                              </a:lnTo>
                              <a:lnTo>
                                <a:pt x="1577" y="1634"/>
                              </a:lnTo>
                              <a:lnTo>
                                <a:pt x="1605" y="1605"/>
                              </a:lnTo>
                              <a:lnTo>
                                <a:pt x="1635" y="1576"/>
                              </a:lnTo>
                              <a:lnTo>
                                <a:pt x="1666" y="1550"/>
                              </a:lnTo>
                              <a:lnTo>
                                <a:pt x="1697" y="1525"/>
                              </a:lnTo>
                              <a:lnTo>
                                <a:pt x="1731" y="1501"/>
                              </a:lnTo>
                              <a:lnTo>
                                <a:pt x="1765" y="1479"/>
                              </a:lnTo>
                              <a:lnTo>
                                <a:pt x="1801" y="1459"/>
                              </a:lnTo>
                              <a:lnTo>
                                <a:pt x="1837" y="1439"/>
                              </a:lnTo>
                              <a:lnTo>
                                <a:pt x="1875" y="1423"/>
                              </a:lnTo>
                              <a:lnTo>
                                <a:pt x="1913" y="1408"/>
                              </a:lnTo>
                              <a:lnTo>
                                <a:pt x="1953" y="1394"/>
                              </a:lnTo>
                              <a:lnTo>
                                <a:pt x="1993" y="1383"/>
                              </a:lnTo>
                              <a:lnTo>
                                <a:pt x="2034" y="1373"/>
                              </a:lnTo>
                              <a:lnTo>
                                <a:pt x="2075" y="1365"/>
                              </a:lnTo>
                              <a:lnTo>
                                <a:pt x="2118" y="1360"/>
                              </a:lnTo>
                              <a:lnTo>
                                <a:pt x="2162" y="1357"/>
                              </a:lnTo>
                              <a:lnTo>
                                <a:pt x="2205" y="1356"/>
                              </a:lnTo>
                              <a:lnTo>
                                <a:pt x="2249" y="1357"/>
                              </a:lnTo>
                              <a:lnTo>
                                <a:pt x="2292" y="1360"/>
                              </a:lnTo>
                              <a:lnTo>
                                <a:pt x="2334" y="1365"/>
                              </a:lnTo>
                              <a:lnTo>
                                <a:pt x="2376" y="1373"/>
                              </a:lnTo>
                              <a:lnTo>
                                <a:pt x="2416" y="1383"/>
                              </a:lnTo>
                              <a:lnTo>
                                <a:pt x="2457" y="1394"/>
                              </a:lnTo>
                              <a:lnTo>
                                <a:pt x="2496" y="1408"/>
                              </a:lnTo>
                              <a:lnTo>
                                <a:pt x="2535" y="1423"/>
                              </a:lnTo>
                              <a:lnTo>
                                <a:pt x="2572" y="1439"/>
                              </a:lnTo>
                              <a:lnTo>
                                <a:pt x="2609" y="1459"/>
                              </a:lnTo>
                              <a:lnTo>
                                <a:pt x="2644" y="1479"/>
                              </a:lnTo>
                              <a:lnTo>
                                <a:pt x="2679" y="1501"/>
                              </a:lnTo>
                              <a:lnTo>
                                <a:pt x="2712" y="1525"/>
                              </a:lnTo>
                              <a:lnTo>
                                <a:pt x="2744" y="1550"/>
                              </a:lnTo>
                              <a:lnTo>
                                <a:pt x="2775" y="1576"/>
                              </a:lnTo>
                              <a:lnTo>
                                <a:pt x="2805" y="1605"/>
                              </a:lnTo>
                              <a:lnTo>
                                <a:pt x="2832" y="1634"/>
                              </a:lnTo>
                              <a:lnTo>
                                <a:pt x="2858" y="1665"/>
                              </a:lnTo>
                              <a:lnTo>
                                <a:pt x="2884" y="1697"/>
                              </a:lnTo>
                              <a:lnTo>
                                <a:pt x="2908" y="1729"/>
                              </a:lnTo>
                              <a:lnTo>
                                <a:pt x="2929" y="1764"/>
                              </a:lnTo>
                              <a:lnTo>
                                <a:pt x="2950" y="1799"/>
                              </a:lnTo>
                              <a:lnTo>
                                <a:pt x="2969" y="1836"/>
                              </a:lnTo>
                              <a:lnTo>
                                <a:pt x="2986" y="1874"/>
                              </a:lnTo>
                              <a:lnTo>
                                <a:pt x="3002" y="1912"/>
                              </a:lnTo>
                              <a:lnTo>
                                <a:pt x="3015" y="1952"/>
                              </a:lnTo>
                              <a:lnTo>
                                <a:pt x="3026" y="1992"/>
                              </a:lnTo>
                              <a:lnTo>
                                <a:pt x="3035" y="2033"/>
                              </a:lnTo>
                              <a:lnTo>
                                <a:pt x="3043" y="2074"/>
                              </a:lnTo>
                              <a:lnTo>
                                <a:pt x="3048" y="2117"/>
                              </a:lnTo>
                              <a:lnTo>
                                <a:pt x="3051" y="2161"/>
                              </a:lnTo>
                              <a:lnTo>
                                <a:pt x="3052" y="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齿轮" o:spid="_x0000_s1026" o:spt="100" style="position:absolute;left:0pt;margin-left:-22.35pt;margin-top:14.15pt;height:16.95pt;width:17pt;z-index:251709440;v-text-anchor:middle;mso-width-relative:page;mso-height-relative:page;" fillcolor="#454344" filled="t" stroked="f" coordsize="4408,4408" o:gfxdata="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-99695</wp:posOffset>
                </wp:positionH>
                <wp:positionV relativeFrom="paragraph">
                  <wp:posOffset>42545</wp:posOffset>
                </wp:positionV>
                <wp:extent cx="922655" cy="523240"/>
                <wp:effectExtent l="0" t="0" r="10795" b="1016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52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="微软雅黑" w:eastAsia="微软雅黑" w:hAnsi="微软雅黑" w:cs="微软雅黑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7.85pt;margin-top:3.35pt;height:41.2pt;width:72.65pt;z-index:251704320;mso-width-relative:page;mso-height-relative:page;" fillcolor="#FFFFFF [3201]" filled="t" stroked="f" coordsize="21600,21600" o:gfxdata="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+2nt3UAAAACQEAAA8AAAAAAAAAAQAgAAAAIgAAAGRycy9kb3ducmV2Lnht&#10;bFBLAQIUABQAAAAIAIdO4kAKSWcJNgIAAEIEAAAOAAAAAAAAAAEAIAAAACM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</w:p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90805</wp:posOffset>
                </wp:positionV>
                <wp:extent cx="5039995" cy="254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25400"/>
                        </a:xfrm>
                        <a:prstGeom prst="rect">
                          <a:avLst/>
                        </a:pr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64.7pt;margin-top:7.15pt;height:2pt;width:396.85pt;z-index:251706368;v-text-anchor:middle;mso-width-relative:page;mso-height-relative:page;" fillcolor="#454344" filled="t" stroked="f" coordsize="21600,21600" o:gfxdata="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Xzk6I1wAAAAkBAAAP&#10;AAAAAAAAAAEAIAAAACIAAABkcnMvZG93bnJldi54bWxQSwECFAAUAAAACACHTuJAGr8iPFICAAB+&#10;BAAADgAAAAAAAAABACAAAAAm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35075C" w:rsidRDefault="0035075C"/>
    <w:p w:rsidR="0035075C" w:rsidRDefault="0044388B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39370</wp:posOffset>
                </wp:positionV>
                <wp:extent cx="5750560" cy="5513705"/>
                <wp:effectExtent l="0" t="0" r="2540" b="1079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0560" cy="5513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 xml:space="preserve">☛熟练掌握web框架: 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, Flask。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☛熟悉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RESTful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 xml:space="preserve"> 架构思想，熟练掌握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-rest-framework底层代码。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☛熟练掌握Python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多进程,多进程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异步协程开发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☛熟练使用悲观锁和乐观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锁解决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高并发问题。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☛熟练掌握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Scrapy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框架,掌握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各种反爬策略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☛熟练掌握Ajax动态网页数据的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爬取,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熟练使用Selenium自动化测试工具。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☛熟练使用MySQL数据库。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☛熟练运用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数据库进行web缓存和分布式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爬取,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熟悉缓存击穿和缓存雪崩。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bookmarkStart w:id="2" w:name="OLE_LINK5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</w:t>
                            </w:r>
                            <w:bookmarkEnd w:id="2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熟练掌握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BloomFilter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技术。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 xml:space="preserve">☛熟悉HTML5, CSS, JavaScript, 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jQuery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等前端技术。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☛熟悉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Numpy,Pandas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和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Matplotlib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工具,KNN等基础算法。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☛熟练掌握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版本控制器。</w:t>
                            </w:r>
                          </w:p>
                          <w:p w:rsidR="0035075C" w:rsidRDefault="0035075C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/>
                                <w:szCs w:val="21"/>
                              </w:rPr>
                            </w:pP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/>
                                <w:szCs w:val="21"/>
                              </w:rPr>
                            </w:pPr>
                          </w:p>
                          <w:p w:rsidR="0035075C" w:rsidRDefault="0035075C"/>
                          <w:p w:rsidR="0035075C" w:rsidRDefault="003507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27pt;margin-top:3.1pt;height:434.15pt;width:452.8pt;z-index:251708416;mso-width-relative:page;mso-height-relative:page;" fillcolor="#FFFFFF [3201]" filled="t" stroked="f" coordsize="21600,21600" o:gfxdata="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9B9k09YAAAAJAQAADwAAAAAAAAABACAAAAAiAAAAZHJzL2Rvd25yZXYueG1s&#10;UEsBAhQAFAAAAAgAh07iQDNLWkIzAgAARAQAAA4AAAAAAAAAAQAgAAAAJQ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☛熟练掌握web框架: Django, Flask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RESTful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架构思想，熟练掌握django-rest-framework底层代码。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☛熟练掌握Python多进程,多进程,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异步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协程开发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熟练使用悲观锁和乐观锁解决高并发问题。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熟练掌握Scrapy框架,掌握各种反爬策略。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熟练掌握Ajax动态网页数据的爬取,熟练使用Selenium自动化测试工具。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熟练使用MySQL数据库。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熟练运用Redis数据库进行web缓存和分布式爬取,熟悉缓存击穿和缓存雪崩。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bookmarkStart w:id="0" w:name="OLE_LINK5"/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bookmarkEnd w:id="0"/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熟练掌握BloomFilter技术。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熟悉HTML5, CSS, JavaScript, jQuery等前端技术。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>Numpy</w:t>
                      </w:r>
                      <w:r>
                        <w:rPr>
                          <w:rFonts w:hint="eastAsia" w:asciiTheme="minorEastAsia" w:hAnsiTheme="minorEastAsia" w:cstheme="minorEastAsia"/>
                          <w:sz w:val="24"/>
                          <w:szCs w:val="24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>Pandas和Matplotlib工具</w:t>
                      </w:r>
                      <w:r>
                        <w:rPr>
                          <w:rFonts w:hint="eastAsia" w:asciiTheme="minorEastAsia" w:hAnsiTheme="minorEastAsia" w:cstheme="minorEastAsia"/>
                          <w:sz w:val="24"/>
                          <w:szCs w:val="24"/>
                          <w:lang w:val="en-US" w:eastAsia="zh-CN"/>
                        </w:rPr>
                        <w:t>,KNN等基础算法。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☛熟练掌握Git版本控制器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Theme="minorEastAsia" w:hAnsiTheme="minorEastAsia" w:eastAsiaTheme="minorEastAsia"/>
                          <w:sz w:val="21"/>
                          <w:szCs w:val="21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Theme="minorEastAsia" w:hAnsiTheme="minor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075C" w:rsidRDefault="0035075C"/>
    <w:p w:rsidR="0035075C" w:rsidRDefault="0035075C"/>
    <w:p w:rsidR="0035075C" w:rsidRDefault="0035075C"/>
    <w:p w:rsidR="0035075C" w:rsidRDefault="0044388B">
      <w:pPr>
        <w:jc w:val="left"/>
      </w:pPr>
      <w:r>
        <w:br w:type="page"/>
      </w:r>
    </w:p>
    <w:p w:rsidR="0035075C" w:rsidRDefault="0044388B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674240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151765</wp:posOffset>
                </wp:positionV>
                <wp:extent cx="922655" cy="523240"/>
                <wp:effectExtent l="0" t="0" r="10795" b="1016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52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="微软雅黑" w:eastAsia="微软雅黑" w:hAnsi="微软雅黑" w:cs="微软雅黑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5pt;margin-top:11.95pt;height:41.2pt;width:72.65pt;z-index:256742400;mso-width-relative:page;mso-height-relative:page;" fillcolor="#FFFFFF [3201]" filled="t" stroked="f" coordsize="21600,21600" o:gfxdata="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uwSZn1QAAAAoBAAAPAAAAAAAAAAEAIAAAACIAAABkcnMvZG93bnJldi54&#10;bWxQSwECFAAUAAAACACHTuJA1C7scTYCAABCBAAADgAAAAAAAAABACAAAAAk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:rsidR="0035075C" w:rsidRDefault="0044388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476288" behindDoc="0" locked="0" layoutInCell="1" allowOverlap="1">
                <wp:simplePos x="0" y="0"/>
                <wp:positionH relativeFrom="column">
                  <wp:posOffset>-274955</wp:posOffset>
                </wp:positionH>
                <wp:positionV relativeFrom="paragraph">
                  <wp:posOffset>100330</wp:posOffset>
                </wp:positionV>
                <wp:extent cx="205105" cy="205105"/>
                <wp:effectExtent l="0" t="0" r="4445" b="4445"/>
                <wp:wrapNone/>
                <wp:docPr id="10" name="钟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>
                            <a:gd name="T0" fmla="*/ 932010 w 1608138"/>
                            <a:gd name="T1" fmla="*/ 152701 h 1608138"/>
                            <a:gd name="T2" fmla="*/ 752676 w 1608138"/>
                            <a:gd name="T3" fmla="*/ 177524 h 1608138"/>
                            <a:gd name="T4" fmla="*/ 588757 w 1608138"/>
                            <a:gd name="T5" fmla="*/ 239958 h 1608138"/>
                            <a:gd name="T6" fmla="*/ 444012 w 1608138"/>
                            <a:gd name="T7" fmla="*/ 335491 h 1608138"/>
                            <a:gd name="T8" fmla="*/ 323704 w 1608138"/>
                            <a:gd name="T9" fmla="*/ 458855 h 1608138"/>
                            <a:gd name="T10" fmla="*/ 231968 w 1608138"/>
                            <a:gd name="T11" fmla="*/ 605538 h 1608138"/>
                            <a:gd name="T12" fmla="*/ 173319 w 1608138"/>
                            <a:gd name="T13" fmla="*/ 771779 h 1608138"/>
                            <a:gd name="T14" fmla="*/ 153016 w 1608138"/>
                            <a:gd name="T15" fmla="*/ 952688 h 1608138"/>
                            <a:gd name="T16" fmla="*/ 173319 w 1608138"/>
                            <a:gd name="T17" fmla="*/ 1132846 h 1608138"/>
                            <a:gd name="T18" fmla="*/ 231968 w 1608138"/>
                            <a:gd name="T19" fmla="*/ 1299087 h 1608138"/>
                            <a:gd name="T20" fmla="*/ 323704 w 1608138"/>
                            <a:gd name="T21" fmla="*/ 1446145 h 1608138"/>
                            <a:gd name="T22" fmla="*/ 444012 w 1608138"/>
                            <a:gd name="T23" fmla="*/ 1569509 h 1608138"/>
                            <a:gd name="T24" fmla="*/ 588757 w 1608138"/>
                            <a:gd name="T25" fmla="*/ 1664666 h 1608138"/>
                            <a:gd name="T26" fmla="*/ 752676 w 1608138"/>
                            <a:gd name="T27" fmla="*/ 1727100 h 1608138"/>
                            <a:gd name="T28" fmla="*/ 932010 w 1608138"/>
                            <a:gd name="T29" fmla="*/ 1751924 h 1608138"/>
                            <a:gd name="T30" fmla="*/ 1113600 w 1608138"/>
                            <a:gd name="T31" fmla="*/ 1736127 h 1608138"/>
                            <a:gd name="T32" fmla="*/ 1281655 w 1608138"/>
                            <a:gd name="T33" fmla="*/ 1681590 h 1608138"/>
                            <a:gd name="T34" fmla="*/ 1431288 w 1608138"/>
                            <a:gd name="T35" fmla="*/ 1593205 h 1608138"/>
                            <a:gd name="T36" fmla="*/ 1557235 w 1608138"/>
                            <a:gd name="T37" fmla="*/ 1475859 h 1608138"/>
                            <a:gd name="T38" fmla="*/ 1655361 w 1608138"/>
                            <a:gd name="T39" fmla="*/ 1333312 h 1608138"/>
                            <a:gd name="T40" fmla="*/ 1721907 w 1608138"/>
                            <a:gd name="T41" fmla="*/ 1171209 h 1608138"/>
                            <a:gd name="T42" fmla="*/ 1751232 w 1608138"/>
                            <a:gd name="T43" fmla="*/ 993684 h 1608138"/>
                            <a:gd name="T44" fmla="*/ 1739577 w 1608138"/>
                            <a:gd name="T45" fmla="*/ 810894 h 1608138"/>
                            <a:gd name="T46" fmla="*/ 1689198 w 1608138"/>
                            <a:gd name="T47" fmla="*/ 641269 h 1608138"/>
                            <a:gd name="T48" fmla="*/ 1604607 w 1608138"/>
                            <a:gd name="T49" fmla="*/ 489320 h 1608138"/>
                            <a:gd name="T50" fmla="*/ 1490314 w 1608138"/>
                            <a:gd name="T51" fmla="*/ 360314 h 1608138"/>
                            <a:gd name="T52" fmla="*/ 1350456 w 1608138"/>
                            <a:gd name="T53" fmla="*/ 258764 h 1608138"/>
                            <a:gd name="T54" fmla="*/ 1190297 w 1608138"/>
                            <a:gd name="T55" fmla="*/ 188807 h 1608138"/>
                            <a:gd name="T56" fmla="*/ 1013970 w 1608138"/>
                            <a:gd name="T57" fmla="*/ 154958 h 1608138"/>
                            <a:gd name="T58" fmla="*/ 1026001 w 1608138"/>
                            <a:gd name="T59" fmla="*/ 2632 h 1608138"/>
                            <a:gd name="T60" fmla="*/ 1235788 w 1608138"/>
                            <a:gd name="T61" fmla="*/ 42877 h 1608138"/>
                            <a:gd name="T62" fmla="*/ 1426776 w 1608138"/>
                            <a:gd name="T63" fmla="*/ 125996 h 1608138"/>
                            <a:gd name="T64" fmla="*/ 1592576 w 1608138"/>
                            <a:gd name="T65" fmla="*/ 247104 h 1608138"/>
                            <a:gd name="T66" fmla="*/ 1729050 w 1608138"/>
                            <a:gd name="T67" fmla="*/ 400934 h 1608138"/>
                            <a:gd name="T68" fmla="*/ 1830184 w 1608138"/>
                            <a:gd name="T69" fmla="*/ 581467 h 1608138"/>
                            <a:gd name="T70" fmla="*/ 1890338 w 1608138"/>
                            <a:gd name="T71" fmla="*/ 783814 h 1608138"/>
                            <a:gd name="T72" fmla="*/ 1903497 w 1608138"/>
                            <a:gd name="T73" fmla="*/ 1001583 h 1608138"/>
                            <a:gd name="T74" fmla="*/ 1868908 w 1608138"/>
                            <a:gd name="T75" fmla="*/ 1213333 h 1608138"/>
                            <a:gd name="T76" fmla="*/ 1789956 w 1608138"/>
                            <a:gd name="T77" fmla="*/ 1406654 h 1608138"/>
                            <a:gd name="T78" fmla="*/ 1672279 w 1608138"/>
                            <a:gd name="T79" fmla="*/ 1575904 h 1608138"/>
                            <a:gd name="T80" fmla="*/ 1522271 w 1608138"/>
                            <a:gd name="T81" fmla="*/ 1715440 h 1608138"/>
                            <a:gd name="T82" fmla="*/ 1344440 w 1608138"/>
                            <a:gd name="T83" fmla="*/ 1820751 h 1608138"/>
                            <a:gd name="T84" fmla="*/ 1144429 w 1608138"/>
                            <a:gd name="T85" fmla="*/ 1885819 h 1608138"/>
                            <a:gd name="T86" fmla="*/ 927875 w 1608138"/>
                            <a:gd name="T87" fmla="*/ 1905000 h 1608138"/>
                            <a:gd name="T88" fmla="*/ 714703 w 1608138"/>
                            <a:gd name="T89" fmla="*/ 1874911 h 1608138"/>
                            <a:gd name="T90" fmla="*/ 518827 w 1608138"/>
                            <a:gd name="T91" fmla="*/ 1800818 h 1608138"/>
                            <a:gd name="T92" fmla="*/ 347013 w 1608138"/>
                            <a:gd name="T93" fmla="*/ 1687608 h 1608138"/>
                            <a:gd name="T94" fmla="*/ 203771 w 1608138"/>
                            <a:gd name="T95" fmla="*/ 1540550 h 1608138"/>
                            <a:gd name="T96" fmla="*/ 93991 w 1608138"/>
                            <a:gd name="T97" fmla="*/ 1365658 h 1608138"/>
                            <a:gd name="T98" fmla="*/ 24814 w 1608138"/>
                            <a:gd name="T99" fmla="*/ 1167824 h 1608138"/>
                            <a:gd name="T100" fmla="*/ 0 w 1608138"/>
                            <a:gd name="T101" fmla="*/ 952688 h 1608138"/>
                            <a:gd name="T102" fmla="*/ 24814 w 1608138"/>
                            <a:gd name="T103" fmla="*/ 737553 h 1608138"/>
                            <a:gd name="T104" fmla="*/ 93991 w 1608138"/>
                            <a:gd name="T105" fmla="*/ 539342 h 1608138"/>
                            <a:gd name="T106" fmla="*/ 203771 w 1608138"/>
                            <a:gd name="T107" fmla="*/ 364452 h 1608138"/>
                            <a:gd name="T108" fmla="*/ 347013 w 1608138"/>
                            <a:gd name="T109" fmla="*/ 217392 h 1608138"/>
                            <a:gd name="T110" fmla="*/ 518827 w 1608138"/>
                            <a:gd name="T111" fmla="*/ 104182 h 1608138"/>
                            <a:gd name="T112" fmla="*/ 714703 w 1608138"/>
                            <a:gd name="T113" fmla="*/ 29712 h 1608138"/>
                            <a:gd name="T114" fmla="*/ 927875 w 1608138"/>
                            <a:gd name="T115" fmla="*/ 0 h 160813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1608138" h="1608138">
                              <a:moveTo>
                                <a:pt x="732416" y="260350"/>
                              </a:moveTo>
                              <a:lnTo>
                                <a:pt x="817655" y="260350"/>
                              </a:lnTo>
                              <a:lnTo>
                                <a:pt x="846490" y="801651"/>
                              </a:lnTo>
                              <a:lnTo>
                                <a:pt x="1185863" y="1165586"/>
                              </a:lnTo>
                              <a:lnTo>
                                <a:pt x="1120904" y="1231900"/>
                              </a:lnTo>
                              <a:lnTo>
                                <a:pt x="710868" y="866696"/>
                              </a:lnTo>
                              <a:lnTo>
                                <a:pt x="703263" y="809266"/>
                              </a:lnTo>
                              <a:lnTo>
                                <a:pt x="732416" y="260350"/>
                              </a:lnTo>
                              <a:close/>
                              <a:moveTo>
                                <a:pt x="786772" y="128905"/>
                              </a:moveTo>
                              <a:lnTo>
                                <a:pt x="769634" y="129857"/>
                              </a:lnTo>
                              <a:lnTo>
                                <a:pt x="752178" y="130810"/>
                              </a:lnTo>
                              <a:lnTo>
                                <a:pt x="735040" y="132397"/>
                              </a:lnTo>
                              <a:lnTo>
                                <a:pt x="717902" y="134302"/>
                              </a:lnTo>
                              <a:lnTo>
                                <a:pt x="701398" y="136842"/>
                              </a:lnTo>
                              <a:lnTo>
                                <a:pt x="684577" y="139382"/>
                              </a:lnTo>
                              <a:lnTo>
                                <a:pt x="668074" y="142557"/>
                              </a:lnTo>
                              <a:lnTo>
                                <a:pt x="651888" y="146367"/>
                              </a:lnTo>
                              <a:lnTo>
                                <a:pt x="635384" y="149860"/>
                              </a:lnTo>
                              <a:lnTo>
                                <a:pt x="619515" y="154622"/>
                              </a:lnTo>
                              <a:lnTo>
                                <a:pt x="603329" y="159385"/>
                              </a:lnTo>
                              <a:lnTo>
                                <a:pt x="587461" y="164147"/>
                              </a:lnTo>
                              <a:lnTo>
                                <a:pt x="572227" y="169862"/>
                              </a:lnTo>
                              <a:lnTo>
                                <a:pt x="556675" y="175577"/>
                              </a:lnTo>
                              <a:lnTo>
                                <a:pt x="541441" y="181927"/>
                              </a:lnTo>
                              <a:lnTo>
                                <a:pt x="526207" y="188277"/>
                              </a:lnTo>
                              <a:lnTo>
                                <a:pt x="511608" y="195580"/>
                              </a:lnTo>
                              <a:lnTo>
                                <a:pt x="497009" y="202565"/>
                              </a:lnTo>
                              <a:lnTo>
                                <a:pt x="482410" y="210502"/>
                              </a:lnTo>
                              <a:lnTo>
                                <a:pt x="468128" y="218440"/>
                              </a:lnTo>
                              <a:lnTo>
                                <a:pt x="454163" y="226695"/>
                              </a:lnTo>
                              <a:lnTo>
                                <a:pt x="440199" y="235267"/>
                              </a:lnTo>
                              <a:lnTo>
                                <a:pt x="426869" y="244475"/>
                              </a:lnTo>
                              <a:lnTo>
                                <a:pt x="413539" y="253365"/>
                              </a:lnTo>
                              <a:lnTo>
                                <a:pt x="400527" y="263208"/>
                              </a:lnTo>
                              <a:lnTo>
                                <a:pt x="387515" y="273050"/>
                              </a:lnTo>
                              <a:lnTo>
                                <a:pt x="374820" y="283210"/>
                              </a:lnTo>
                              <a:lnTo>
                                <a:pt x="362442" y="293688"/>
                              </a:lnTo>
                              <a:lnTo>
                                <a:pt x="350382" y="304165"/>
                              </a:lnTo>
                              <a:lnTo>
                                <a:pt x="338321" y="315595"/>
                              </a:lnTo>
                              <a:lnTo>
                                <a:pt x="326896" y="326708"/>
                              </a:lnTo>
                              <a:lnTo>
                                <a:pt x="315470" y="338455"/>
                              </a:lnTo>
                              <a:lnTo>
                                <a:pt x="304680" y="349885"/>
                              </a:lnTo>
                              <a:lnTo>
                                <a:pt x="293572" y="361950"/>
                              </a:lnTo>
                              <a:lnTo>
                                <a:pt x="283416" y="374333"/>
                              </a:lnTo>
                              <a:lnTo>
                                <a:pt x="273260" y="387350"/>
                              </a:lnTo>
                              <a:lnTo>
                                <a:pt x="263104" y="400050"/>
                              </a:lnTo>
                              <a:lnTo>
                                <a:pt x="253900" y="413068"/>
                              </a:lnTo>
                              <a:lnTo>
                                <a:pt x="244379" y="426720"/>
                              </a:lnTo>
                              <a:lnTo>
                                <a:pt x="235492" y="440373"/>
                              </a:lnTo>
                              <a:lnTo>
                                <a:pt x="226923" y="453708"/>
                              </a:lnTo>
                              <a:lnTo>
                                <a:pt x="218671" y="467995"/>
                              </a:lnTo>
                              <a:lnTo>
                                <a:pt x="210737" y="482283"/>
                              </a:lnTo>
                              <a:lnTo>
                                <a:pt x="203120" y="496570"/>
                              </a:lnTo>
                              <a:lnTo>
                                <a:pt x="195820" y="511175"/>
                              </a:lnTo>
                              <a:lnTo>
                                <a:pt x="188838" y="526415"/>
                              </a:lnTo>
                              <a:lnTo>
                                <a:pt x="182490" y="541338"/>
                              </a:lnTo>
                              <a:lnTo>
                                <a:pt x="176143" y="556578"/>
                              </a:lnTo>
                              <a:lnTo>
                                <a:pt x="170113" y="571818"/>
                              </a:lnTo>
                              <a:lnTo>
                                <a:pt x="164717" y="587693"/>
                              </a:lnTo>
                              <a:lnTo>
                                <a:pt x="159639" y="603568"/>
                              </a:lnTo>
                              <a:lnTo>
                                <a:pt x="154879" y="619125"/>
                              </a:lnTo>
                              <a:lnTo>
                                <a:pt x="150436" y="635318"/>
                              </a:lnTo>
                              <a:lnTo>
                                <a:pt x="146310" y="651510"/>
                              </a:lnTo>
                              <a:lnTo>
                                <a:pt x="143136" y="668020"/>
                              </a:lnTo>
                              <a:lnTo>
                                <a:pt x="139962" y="684530"/>
                              </a:lnTo>
                              <a:lnTo>
                                <a:pt x="137106" y="701040"/>
                              </a:lnTo>
                              <a:lnTo>
                                <a:pt x="134567" y="718185"/>
                              </a:lnTo>
                              <a:lnTo>
                                <a:pt x="132980" y="735013"/>
                              </a:lnTo>
                              <a:lnTo>
                                <a:pt x="131393" y="751840"/>
                              </a:lnTo>
                              <a:lnTo>
                                <a:pt x="130124" y="769303"/>
                              </a:lnTo>
                              <a:lnTo>
                                <a:pt x="129489" y="786448"/>
                              </a:lnTo>
                              <a:lnTo>
                                <a:pt x="129171" y="804228"/>
                              </a:lnTo>
                              <a:lnTo>
                                <a:pt x="129489" y="821373"/>
                              </a:lnTo>
                              <a:lnTo>
                                <a:pt x="130124" y="838835"/>
                              </a:lnTo>
                              <a:lnTo>
                                <a:pt x="131393" y="855980"/>
                              </a:lnTo>
                              <a:lnTo>
                                <a:pt x="132980" y="873125"/>
                              </a:lnTo>
                              <a:lnTo>
                                <a:pt x="134567" y="889953"/>
                              </a:lnTo>
                              <a:lnTo>
                                <a:pt x="137106" y="906781"/>
                              </a:lnTo>
                              <a:lnTo>
                                <a:pt x="139962" y="923291"/>
                              </a:lnTo>
                              <a:lnTo>
                                <a:pt x="143136" y="939801"/>
                              </a:lnTo>
                              <a:lnTo>
                                <a:pt x="146310" y="956311"/>
                              </a:lnTo>
                              <a:lnTo>
                                <a:pt x="150436" y="972503"/>
                              </a:lnTo>
                              <a:lnTo>
                                <a:pt x="154879" y="988696"/>
                              </a:lnTo>
                              <a:lnTo>
                                <a:pt x="159639" y="1004888"/>
                              </a:lnTo>
                              <a:lnTo>
                                <a:pt x="164717" y="1020446"/>
                              </a:lnTo>
                              <a:lnTo>
                                <a:pt x="170113" y="1036321"/>
                              </a:lnTo>
                              <a:lnTo>
                                <a:pt x="176143" y="1051561"/>
                              </a:lnTo>
                              <a:lnTo>
                                <a:pt x="182490" y="1066483"/>
                              </a:lnTo>
                              <a:lnTo>
                                <a:pt x="188838" y="1082041"/>
                              </a:lnTo>
                              <a:lnTo>
                                <a:pt x="195820" y="1096646"/>
                              </a:lnTo>
                              <a:lnTo>
                                <a:pt x="203120" y="1111251"/>
                              </a:lnTo>
                              <a:lnTo>
                                <a:pt x="210737" y="1125538"/>
                              </a:lnTo>
                              <a:lnTo>
                                <a:pt x="218671" y="1139826"/>
                              </a:lnTo>
                              <a:lnTo>
                                <a:pt x="226923" y="1154113"/>
                              </a:lnTo>
                              <a:lnTo>
                                <a:pt x="235492" y="1167766"/>
                              </a:lnTo>
                              <a:lnTo>
                                <a:pt x="244379" y="1181736"/>
                              </a:lnTo>
                              <a:lnTo>
                                <a:pt x="253900" y="1194753"/>
                              </a:lnTo>
                              <a:lnTo>
                                <a:pt x="263104" y="1208088"/>
                              </a:lnTo>
                              <a:lnTo>
                                <a:pt x="273260" y="1220788"/>
                              </a:lnTo>
                              <a:lnTo>
                                <a:pt x="283416" y="1233488"/>
                              </a:lnTo>
                              <a:lnTo>
                                <a:pt x="293572" y="1245871"/>
                              </a:lnTo>
                              <a:lnTo>
                                <a:pt x="304680" y="1257936"/>
                              </a:lnTo>
                              <a:lnTo>
                                <a:pt x="315470" y="1269683"/>
                              </a:lnTo>
                              <a:lnTo>
                                <a:pt x="326896" y="1281431"/>
                              </a:lnTo>
                              <a:lnTo>
                                <a:pt x="338321" y="1292543"/>
                              </a:lnTo>
                              <a:lnTo>
                                <a:pt x="350382" y="1303973"/>
                              </a:lnTo>
                              <a:lnTo>
                                <a:pt x="362442" y="1314451"/>
                              </a:lnTo>
                              <a:lnTo>
                                <a:pt x="374820" y="1324928"/>
                              </a:lnTo>
                              <a:lnTo>
                                <a:pt x="387515" y="1335088"/>
                              </a:lnTo>
                              <a:lnTo>
                                <a:pt x="400527" y="1344931"/>
                              </a:lnTo>
                              <a:lnTo>
                                <a:pt x="413539" y="1354456"/>
                              </a:lnTo>
                              <a:lnTo>
                                <a:pt x="426869" y="1363981"/>
                              </a:lnTo>
                              <a:lnTo>
                                <a:pt x="440199" y="1372553"/>
                              </a:lnTo>
                              <a:lnTo>
                                <a:pt x="454163" y="1381443"/>
                              </a:lnTo>
                              <a:lnTo>
                                <a:pt x="468128" y="1389698"/>
                              </a:lnTo>
                              <a:lnTo>
                                <a:pt x="482410" y="1397953"/>
                              </a:lnTo>
                              <a:lnTo>
                                <a:pt x="497009" y="1405256"/>
                              </a:lnTo>
                              <a:lnTo>
                                <a:pt x="511608" y="1412558"/>
                              </a:lnTo>
                              <a:lnTo>
                                <a:pt x="526207" y="1419543"/>
                              </a:lnTo>
                              <a:lnTo>
                                <a:pt x="541441" y="1425893"/>
                              </a:lnTo>
                              <a:lnTo>
                                <a:pt x="556675" y="1432561"/>
                              </a:lnTo>
                              <a:lnTo>
                                <a:pt x="572227" y="1437958"/>
                              </a:lnTo>
                              <a:lnTo>
                                <a:pt x="587461" y="1443673"/>
                              </a:lnTo>
                              <a:lnTo>
                                <a:pt x="603329" y="1449071"/>
                              </a:lnTo>
                              <a:lnTo>
                                <a:pt x="619515" y="1453516"/>
                              </a:lnTo>
                              <a:lnTo>
                                <a:pt x="635384" y="1457961"/>
                              </a:lnTo>
                              <a:lnTo>
                                <a:pt x="651888" y="1461771"/>
                              </a:lnTo>
                              <a:lnTo>
                                <a:pt x="668074" y="1465581"/>
                              </a:lnTo>
                              <a:lnTo>
                                <a:pt x="684577" y="1468438"/>
                              </a:lnTo>
                              <a:lnTo>
                                <a:pt x="701398" y="1471613"/>
                              </a:lnTo>
                              <a:lnTo>
                                <a:pt x="717902" y="1473836"/>
                              </a:lnTo>
                              <a:lnTo>
                                <a:pt x="735040" y="1475741"/>
                              </a:lnTo>
                              <a:lnTo>
                                <a:pt x="752178" y="1477328"/>
                              </a:lnTo>
                              <a:lnTo>
                                <a:pt x="769634" y="1478281"/>
                              </a:lnTo>
                              <a:lnTo>
                                <a:pt x="786772" y="1478916"/>
                              </a:lnTo>
                              <a:lnTo>
                                <a:pt x="804228" y="1478916"/>
                              </a:lnTo>
                              <a:lnTo>
                                <a:pt x="821366" y="1478916"/>
                              </a:lnTo>
                              <a:lnTo>
                                <a:pt x="838822" y="1478281"/>
                              </a:lnTo>
                              <a:lnTo>
                                <a:pt x="855960" y="1477328"/>
                              </a:lnTo>
                              <a:lnTo>
                                <a:pt x="873098" y="1475741"/>
                              </a:lnTo>
                              <a:lnTo>
                                <a:pt x="890236" y="1473836"/>
                              </a:lnTo>
                              <a:lnTo>
                                <a:pt x="907057" y="1471613"/>
                              </a:lnTo>
                              <a:lnTo>
                                <a:pt x="923561" y="1468438"/>
                              </a:lnTo>
                              <a:lnTo>
                                <a:pt x="940064" y="1465581"/>
                              </a:lnTo>
                              <a:lnTo>
                                <a:pt x="956568" y="1461771"/>
                              </a:lnTo>
                              <a:lnTo>
                                <a:pt x="972754" y="1457961"/>
                              </a:lnTo>
                              <a:lnTo>
                                <a:pt x="988940" y="1453516"/>
                              </a:lnTo>
                              <a:lnTo>
                                <a:pt x="1004809" y="1449071"/>
                              </a:lnTo>
                              <a:lnTo>
                                <a:pt x="1020677" y="1443673"/>
                              </a:lnTo>
                              <a:lnTo>
                                <a:pt x="1036229" y="1437958"/>
                              </a:lnTo>
                              <a:lnTo>
                                <a:pt x="1051780" y="1432561"/>
                              </a:lnTo>
                              <a:lnTo>
                                <a:pt x="1066697" y="1425893"/>
                              </a:lnTo>
                              <a:lnTo>
                                <a:pt x="1081931" y="1419543"/>
                              </a:lnTo>
                              <a:lnTo>
                                <a:pt x="1096847" y="1412558"/>
                              </a:lnTo>
                              <a:lnTo>
                                <a:pt x="1111447" y="1405256"/>
                              </a:lnTo>
                              <a:lnTo>
                                <a:pt x="1125728" y="1397953"/>
                              </a:lnTo>
                              <a:lnTo>
                                <a:pt x="1140010" y="1389698"/>
                              </a:lnTo>
                              <a:lnTo>
                                <a:pt x="1153975" y="1381443"/>
                              </a:lnTo>
                              <a:lnTo>
                                <a:pt x="1167939" y="1372553"/>
                              </a:lnTo>
                              <a:lnTo>
                                <a:pt x="1181586" y="1363981"/>
                              </a:lnTo>
                              <a:lnTo>
                                <a:pt x="1194916" y="1354456"/>
                              </a:lnTo>
                              <a:lnTo>
                                <a:pt x="1208246" y="1344931"/>
                              </a:lnTo>
                              <a:lnTo>
                                <a:pt x="1220941" y="1335088"/>
                              </a:lnTo>
                              <a:lnTo>
                                <a:pt x="1233318" y="1324928"/>
                              </a:lnTo>
                              <a:lnTo>
                                <a:pt x="1245696" y="1314451"/>
                              </a:lnTo>
                              <a:lnTo>
                                <a:pt x="1258074" y="1303973"/>
                              </a:lnTo>
                              <a:lnTo>
                                <a:pt x="1269817" y="1292543"/>
                              </a:lnTo>
                              <a:lnTo>
                                <a:pt x="1281559" y="1281431"/>
                              </a:lnTo>
                              <a:lnTo>
                                <a:pt x="1292668" y="1269683"/>
                              </a:lnTo>
                              <a:lnTo>
                                <a:pt x="1303458" y="1257936"/>
                              </a:lnTo>
                              <a:lnTo>
                                <a:pt x="1314566" y="1245871"/>
                              </a:lnTo>
                              <a:lnTo>
                                <a:pt x="1325040" y="1233488"/>
                              </a:lnTo>
                              <a:lnTo>
                                <a:pt x="1335196" y="1220788"/>
                              </a:lnTo>
                              <a:lnTo>
                                <a:pt x="1345034" y="1208088"/>
                              </a:lnTo>
                              <a:lnTo>
                                <a:pt x="1354556" y="1194753"/>
                              </a:lnTo>
                              <a:lnTo>
                                <a:pt x="1363759" y="1181736"/>
                              </a:lnTo>
                              <a:lnTo>
                                <a:pt x="1372646" y="1167766"/>
                              </a:lnTo>
                              <a:lnTo>
                                <a:pt x="1381532" y="1154113"/>
                              </a:lnTo>
                              <a:lnTo>
                                <a:pt x="1389784" y="1139826"/>
                              </a:lnTo>
                              <a:lnTo>
                                <a:pt x="1397401" y="1125538"/>
                              </a:lnTo>
                              <a:lnTo>
                                <a:pt x="1405018" y="1111251"/>
                              </a:lnTo>
                              <a:lnTo>
                                <a:pt x="1412635" y="1096646"/>
                              </a:lnTo>
                              <a:lnTo>
                                <a:pt x="1419300" y="1082041"/>
                              </a:lnTo>
                              <a:lnTo>
                                <a:pt x="1425965" y="1066483"/>
                              </a:lnTo>
                              <a:lnTo>
                                <a:pt x="1431995" y="1051561"/>
                              </a:lnTo>
                              <a:lnTo>
                                <a:pt x="1438025" y="1036321"/>
                              </a:lnTo>
                              <a:lnTo>
                                <a:pt x="1443738" y="1020446"/>
                              </a:lnTo>
                              <a:lnTo>
                                <a:pt x="1448816" y="1004888"/>
                              </a:lnTo>
                              <a:lnTo>
                                <a:pt x="1453577" y="988696"/>
                              </a:lnTo>
                              <a:lnTo>
                                <a:pt x="1457702" y="972503"/>
                              </a:lnTo>
                              <a:lnTo>
                                <a:pt x="1461828" y="956311"/>
                              </a:lnTo>
                              <a:lnTo>
                                <a:pt x="1465319" y="939801"/>
                              </a:lnTo>
                              <a:lnTo>
                                <a:pt x="1468493" y="923291"/>
                              </a:lnTo>
                              <a:lnTo>
                                <a:pt x="1471350" y="906781"/>
                              </a:lnTo>
                              <a:lnTo>
                                <a:pt x="1473571" y="889953"/>
                              </a:lnTo>
                              <a:lnTo>
                                <a:pt x="1475793" y="873125"/>
                              </a:lnTo>
                              <a:lnTo>
                                <a:pt x="1477380" y="855980"/>
                              </a:lnTo>
                              <a:lnTo>
                                <a:pt x="1478332" y="838835"/>
                              </a:lnTo>
                              <a:lnTo>
                                <a:pt x="1478649" y="821373"/>
                              </a:lnTo>
                              <a:lnTo>
                                <a:pt x="1478967" y="804228"/>
                              </a:lnTo>
                              <a:lnTo>
                                <a:pt x="1478649" y="786448"/>
                              </a:lnTo>
                              <a:lnTo>
                                <a:pt x="1478332" y="769303"/>
                              </a:lnTo>
                              <a:lnTo>
                                <a:pt x="1477380" y="751840"/>
                              </a:lnTo>
                              <a:lnTo>
                                <a:pt x="1475793" y="735013"/>
                              </a:lnTo>
                              <a:lnTo>
                                <a:pt x="1473571" y="718185"/>
                              </a:lnTo>
                              <a:lnTo>
                                <a:pt x="1471350" y="701040"/>
                              </a:lnTo>
                              <a:lnTo>
                                <a:pt x="1468493" y="684530"/>
                              </a:lnTo>
                              <a:lnTo>
                                <a:pt x="1465319" y="668020"/>
                              </a:lnTo>
                              <a:lnTo>
                                <a:pt x="1461828" y="651510"/>
                              </a:lnTo>
                              <a:lnTo>
                                <a:pt x="1457702" y="635318"/>
                              </a:lnTo>
                              <a:lnTo>
                                <a:pt x="1453577" y="619125"/>
                              </a:lnTo>
                              <a:lnTo>
                                <a:pt x="1448816" y="603568"/>
                              </a:lnTo>
                              <a:lnTo>
                                <a:pt x="1443738" y="587693"/>
                              </a:lnTo>
                              <a:lnTo>
                                <a:pt x="1438025" y="571818"/>
                              </a:lnTo>
                              <a:lnTo>
                                <a:pt x="1431995" y="556578"/>
                              </a:lnTo>
                              <a:lnTo>
                                <a:pt x="1425965" y="541338"/>
                              </a:lnTo>
                              <a:lnTo>
                                <a:pt x="1419300" y="526415"/>
                              </a:lnTo>
                              <a:lnTo>
                                <a:pt x="1412635" y="511175"/>
                              </a:lnTo>
                              <a:lnTo>
                                <a:pt x="1405018" y="496570"/>
                              </a:lnTo>
                              <a:lnTo>
                                <a:pt x="1397401" y="482283"/>
                              </a:lnTo>
                              <a:lnTo>
                                <a:pt x="1389784" y="467995"/>
                              </a:lnTo>
                              <a:lnTo>
                                <a:pt x="1381532" y="453708"/>
                              </a:lnTo>
                              <a:lnTo>
                                <a:pt x="1372646" y="440373"/>
                              </a:lnTo>
                              <a:lnTo>
                                <a:pt x="1363759" y="426720"/>
                              </a:lnTo>
                              <a:lnTo>
                                <a:pt x="1354556" y="413068"/>
                              </a:lnTo>
                              <a:lnTo>
                                <a:pt x="1345034" y="400050"/>
                              </a:lnTo>
                              <a:lnTo>
                                <a:pt x="1335196" y="387350"/>
                              </a:lnTo>
                              <a:lnTo>
                                <a:pt x="1325040" y="374333"/>
                              </a:lnTo>
                              <a:lnTo>
                                <a:pt x="1314566" y="361950"/>
                              </a:lnTo>
                              <a:lnTo>
                                <a:pt x="1303458" y="349885"/>
                              </a:lnTo>
                              <a:lnTo>
                                <a:pt x="1292668" y="338455"/>
                              </a:lnTo>
                              <a:lnTo>
                                <a:pt x="1281559" y="326708"/>
                              </a:lnTo>
                              <a:lnTo>
                                <a:pt x="1269817" y="315595"/>
                              </a:lnTo>
                              <a:lnTo>
                                <a:pt x="1258074" y="304165"/>
                              </a:lnTo>
                              <a:lnTo>
                                <a:pt x="1245696" y="293688"/>
                              </a:lnTo>
                              <a:lnTo>
                                <a:pt x="1233318" y="283210"/>
                              </a:lnTo>
                              <a:lnTo>
                                <a:pt x="1220941" y="273050"/>
                              </a:lnTo>
                              <a:lnTo>
                                <a:pt x="1208246" y="263208"/>
                              </a:lnTo>
                              <a:lnTo>
                                <a:pt x="1194916" y="253365"/>
                              </a:lnTo>
                              <a:lnTo>
                                <a:pt x="1181586" y="244475"/>
                              </a:lnTo>
                              <a:lnTo>
                                <a:pt x="1167939" y="235267"/>
                              </a:lnTo>
                              <a:lnTo>
                                <a:pt x="1153975" y="226695"/>
                              </a:lnTo>
                              <a:lnTo>
                                <a:pt x="1140010" y="218440"/>
                              </a:lnTo>
                              <a:lnTo>
                                <a:pt x="1125728" y="210502"/>
                              </a:lnTo>
                              <a:lnTo>
                                <a:pt x="1111447" y="202565"/>
                              </a:lnTo>
                              <a:lnTo>
                                <a:pt x="1096847" y="195580"/>
                              </a:lnTo>
                              <a:lnTo>
                                <a:pt x="1081931" y="188277"/>
                              </a:lnTo>
                              <a:lnTo>
                                <a:pt x="1066697" y="181927"/>
                              </a:lnTo>
                              <a:lnTo>
                                <a:pt x="1051780" y="175577"/>
                              </a:lnTo>
                              <a:lnTo>
                                <a:pt x="1036229" y="169862"/>
                              </a:lnTo>
                              <a:lnTo>
                                <a:pt x="1020677" y="164147"/>
                              </a:lnTo>
                              <a:lnTo>
                                <a:pt x="1004809" y="159385"/>
                              </a:lnTo>
                              <a:lnTo>
                                <a:pt x="988940" y="154622"/>
                              </a:lnTo>
                              <a:lnTo>
                                <a:pt x="972754" y="149860"/>
                              </a:lnTo>
                              <a:lnTo>
                                <a:pt x="956568" y="146367"/>
                              </a:lnTo>
                              <a:lnTo>
                                <a:pt x="940064" y="142557"/>
                              </a:lnTo>
                              <a:lnTo>
                                <a:pt x="923561" y="139382"/>
                              </a:lnTo>
                              <a:lnTo>
                                <a:pt x="907057" y="136842"/>
                              </a:lnTo>
                              <a:lnTo>
                                <a:pt x="890236" y="134302"/>
                              </a:lnTo>
                              <a:lnTo>
                                <a:pt x="873098" y="132397"/>
                              </a:lnTo>
                              <a:lnTo>
                                <a:pt x="855960" y="130810"/>
                              </a:lnTo>
                              <a:lnTo>
                                <a:pt x="838822" y="129857"/>
                              </a:lnTo>
                              <a:lnTo>
                                <a:pt x="821366" y="128905"/>
                              </a:lnTo>
                              <a:lnTo>
                                <a:pt x="804228" y="128905"/>
                              </a:lnTo>
                              <a:lnTo>
                                <a:pt x="786772" y="128905"/>
                              </a:lnTo>
                              <a:close/>
                              <a:moveTo>
                                <a:pt x="783281" y="0"/>
                              </a:moveTo>
                              <a:lnTo>
                                <a:pt x="804228" y="0"/>
                              </a:lnTo>
                              <a:lnTo>
                                <a:pt x="824857" y="0"/>
                              </a:lnTo>
                              <a:lnTo>
                                <a:pt x="845487" y="1270"/>
                              </a:lnTo>
                              <a:lnTo>
                                <a:pt x="866116" y="2222"/>
                              </a:lnTo>
                              <a:lnTo>
                                <a:pt x="886428" y="4127"/>
                              </a:lnTo>
                              <a:lnTo>
                                <a:pt x="906422" y="6350"/>
                              </a:lnTo>
                              <a:lnTo>
                                <a:pt x="926734" y="8890"/>
                              </a:lnTo>
                              <a:lnTo>
                                <a:pt x="946412" y="12382"/>
                              </a:lnTo>
                              <a:lnTo>
                                <a:pt x="966089" y="16192"/>
                              </a:lnTo>
                              <a:lnTo>
                                <a:pt x="985766" y="20637"/>
                              </a:lnTo>
                              <a:lnTo>
                                <a:pt x="1005126" y="25082"/>
                              </a:lnTo>
                              <a:lnTo>
                                <a:pt x="1024486" y="30480"/>
                              </a:lnTo>
                              <a:lnTo>
                                <a:pt x="1043211" y="36195"/>
                              </a:lnTo>
                              <a:lnTo>
                                <a:pt x="1061936" y="42227"/>
                              </a:lnTo>
                              <a:lnTo>
                                <a:pt x="1080344" y="48895"/>
                              </a:lnTo>
                              <a:lnTo>
                                <a:pt x="1098752" y="55562"/>
                              </a:lnTo>
                              <a:lnTo>
                                <a:pt x="1117159" y="63182"/>
                              </a:lnTo>
                              <a:lnTo>
                                <a:pt x="1134932" y="71120"/>
                              </a:lnTo>
                              <a:lnTo>
                                <a:pt x="1152388" y="79375"/>
                              </a:lnTo>
                              <a:lnTo>
                                <a:pt x="1170161" y="87947"/>
                              </a:lnTo>
                              <a:lnTo>
                                <a:pt x="1187299" y="97155"/>
                              </a:lnTo>
                              <a:lnTo>
                                <a:pt x="1204437" y="106362"/>
                              </a:lnTo>
                              <a:lnTo>
                                <a:pt x="1220941" y="116205"/>
                              </a:lnTo>
                              <a:lnTo>
                                <a:pt x="1237444" y="126682"/>
                              </a:lnTo>
                              <a:lnTo>
                                <a:pt x="1253630" y="137160"/>
                              </a:lnTo>
                              <a:lnTo>
                                <a:pt x="1269499" y="148272"/>
                              </a:lnTo>
                              <a:lnTo>
                                <a:pt x="1285051" y="159702"/>
                              </a:lnTo>
                              <a:lnTo>
                                <a:pt x="1300602" y="171450"/>
                              </a:lnTo>
                              <a:lnTo>
                                <a:pt x="1315519" y="183515"/>
                              </a:lnTo>
                              <a:lnTo>
                                <a:pt x="1330118" y="195897"/>
                              </a:lnTo>
                              <a:lnTo>
                                <a:pt x="1344400" y="208597"/>
                              </a:lnTo>
                              <a:lnTo>
                                <a:pt x="1358681" y="221932"/>
                              </a:lnTo>
                              <a:lnTo>
                                <a:pt x="1372329" y="235267"/>
                              </a:lnTo>
                              <a:lnTo>
                                <a:pt x="1385976" y="249237"/>
                              </a:lnTo>
                              <a:lnTo>
                                <a:pt x="1398988" y="263208"/>
                              </a:lnTo>
                              <a:lnTo>
                                <a:pt x="1411683" y="277813"/>
                              </a:lnTo>
                              <a:lnTo>
                                <a:pt x="1424695" y="292418"/>
                              </a:lnTo>
                              <a:lnTo>
                                <a:pt x="1436756" y="307658"/>
                              </a:lnTo>
                              <a:lnTo>
                                <a:pt x="1448181" y="322898"/>
                              </a:lnTo>
                              <a:lnTo>
                                <a:pt x="1459607" y="338455"/>
                              </a:lnTo>
                              <a:lnTo>
                                <a:pt x="1470715" y="354648"/>
                              </a:lnTo>
                              <a:lnTo>
                                <a:pt x="1481506" y="370840"/>
                              </a:lnTo>
                              <a:lnTo>
                                <a:pt x="1491662" y="386715"/>
                              </a:lnTo>
                              <a:lnTo>
                                <a:pt x="1501818" y="403860"/>
                              </a:lnTo>
                              <a:lnTo>
                                <a:pt x="1511022" y="420688"/>
                              </a:lnTo>
                              <a:lnTo>
                                <a:pt x="1520225" y="438150"/>
                              </a:lnTo>
                              <a:lnTo>
                                <a:pt x="1528794" y="455295"/>
                              </a:lnTo>
                              <a:lnTo>
                                <a:pt x="1537046" y="473075"/>
                              </a:lnTo>
                              <a:lnTo>
                                <a:pt x="1544981" y="490855"/>
                              </a:lnTo>
                              <a:lnTo>
                                <a:pt x="1552280" y="508953"/>
                              </a:lnTo>
                              <a:lnTo>
                                <a:pt x="1559262" y="527368"/>
                              </a:lnTo>
                              <a:lnTo>
                                <a:pt x="1565927" y="546418"/>
                              </a:lnTo>
                              <a:lnTo>
                                <a:pt x="1571957" y="565150"/>
                              </a:lnTo>
                              <a:lnTo>
                                <a:pt x="1577670" y="583883"/>
                              </a:lnTo>
                              <a:lnTo>
                                <a:pt x="1582748" y="602933"/>
                              </a:lnTo>
                              <a:lnTo>
                                <a:pt x="1587509" y="622618"/>
                              </a:lnTo>
                              <a:lnTo>
                                <a:pt x="1591952" y="641668"/>
                              </a:lnTo>
                              <a:lnTo>
                                <a:pt x="1595761" y="661670"/>
                              </a:lnTo>
                              <a:lnTo>
                                <a:pt x="1598617" y="681673"/>
                              </a:lnTo>
                              <a:lnTo>
                                <a:pt x="1601791" y="701675"/>
                              </a:lnTo>
                              <a:lnTo>
                                <a:pt x="1604012" y="721995"/>
                              </a:lnTo>
                              <a:lnTo>
                                <a:pt x="1605917" y="742315"/>
                              </a:lnTo>
                              <a:lnTo>
                                <a:pt x="1606869" y="762318"/>
                              </a:lnTo>
                              <a:lnTo>
                                <a:pt x="1607503" y="783273"/>
                              </a:lnTo>
                              <a:lnTo>
                                <a:pt x="1608138" y="804228"/>
                              </a:lnTo>
                              <a:lnTo>
                                <a:pt x="1607503" y="824865"/>
                              </a:lnTo>
                              <a:lnTo>
                                <a:pt x="1606869" y="845503"/>
                              </a:lnTo>
                              <a:lnTo>
                                <a:pt x="1605917" y="865823"/>
                              </a:lnTo>
                              <a:lnTo>
                                <a:pt x="1604012" y="886143"/>
                              </a:lnTo>
                              <a:lnTo>
                                <a:pt x="1601791" y="906463"/>
                              </a:lnTo>
                              <a:lnTo>
                                <a:pt x="1598617" y="926466"/>
                              </a:lnTo>
                              <a:lnTo>
                                <a:pt x="1595761" y="946151"/>
                              </a:lnTo>
                              <a:lnTo>
                                <a:pt x="1591952" y="966153"/>
                              </a:lnTo>
                              <a:lnTo>
                                <a:pt x="1587509" y="985838"/>
                              </a:lnTo>
                              <a:lnTo>
                                <a:pt x="1582748" y="1004888"/>
                              </a:lnTo>
                              <a:lnTo>
                                <a:pt x="1577670" y="1024256"/>
                              </a:lnTo>
                              <a:lnTo>
                                <a:pt x="1571957" y="1043306"/>
                              </a:lnTo>
                              <a:lnTo>
                                <a:pt x="1565927" y="1062038"/>
                              </a:lnTo>
                              <a:lnTo>
                                <a:pt x="1559262" y="1080453"/>
                              </a:lnTo>
                              <a:lnTo>
                                <a:pt x="1552280" y="1098868"/>
                              </a:lnTo>
                              <a:lnTo>
                                <a:pt x="1544981" y="1116966"/>
                              </a:lnTo>
                              <a:lnTo>
                                <a:pt x="1537046" y="1135063"/>
                              </a:lnTo>
                              <a:lnTo>
                                <a:pt x="1528794" y="1152843"/>
                              </a:lnTo>
                              <a:lnTo>
                                <a:pt x="1520225" y="1169988"/>
                              </a:lnTo>
                              <a:lnTo>
                                <a:pt x="1511022" y="1187451"/>
                              </a:lnTo>
                              <a:lnTo>
                                <a:pt x="1501818" y="1204278"/>
                              </a:lnTo>
                              <a:lnTo>
                                <a:pt x="1491662" y="1221106"/>
                              </a:lnTo>
                              <a:lnTo>
                                <a:pt x="1481506" y="1237298"/>
                              </a:lnTo>
                              <a:lnTo>
                                <a:pt x="1470715" y="1253491"/>
                              </a:lnTo>
                              <a:lnTo>
                                <a:pt x="1459607" y="1269683"/>
                              </a:lnTo>
                              <a:lnTo>
                                <a:pt x="1448181" y="1284923"/>
                              </a:lnTo>
                              <a:lnTo>
                                <a:pt x="1436756" y="1300481"/>
                              </a:lnTo>
                              <a:lnTo>
                                <a:pt x="1424695" y="1315403"/>
                              </a:lnTo>
                              <a:lnTo>
                                <a:pt x="1411683" y="1330326"/>
                              </a:lnTo>
                              <a:lnTo>
                                <a:pt x="1398988" y="1344931"/>
                              </a:lnTo>
                              <a:lnTo>
                                <a:pt x="1385976" y="1358901"/>
                              </a:lnTo>
                              <a:lnTo>
                                <a:pt x="1372329" y="1372553"/>
                              </a:lnTo>
                              <a:lnTo>
                                <a:pt x="1358681" y="1386206"/>
                              </a:lnTo>
                              <a:lnTo>
                                <a:pt x="1344400" y="1399223"/>
                              </a:lnTo>
                              <a:lnTo>
                                <a:pt x="1330118" y="1412241"/>
                              </a:lnTo>
                              <a:lnTo>
                                <a:pt x="1315519" y="1424623"/>
                              </a:lnTo>
                              <a:lnTo>
                                <a:pt x="1300602" y="1436688"/>
                              </a:lnTo>
                              <a:lnTo>
                                <a:pt x="1285051" y="1448118"/>
                              </a:lnTo>
                              <a:lnTo>
                                <a:pt x="1269499" y="1459866"/>
                              </a:lnTo>
                              <a:lnTo>
                                <a:pt x="1253630" y="1470661"/>
                              </a:lnTo>
                              <a:lnTo>
                                <a:pt x="1237444" y="1481456"/>
                              </a:lnTo>
                              <a:lnTo>
                                <a:pt x="1220941" y="1491933"/>
                              </a:lnTo>
                              <a:lnTo>
                                <a:pt x="1204437" y="1501458"/>
                              </a:lnTo>
                              <a:lnTo>
                                <a:pt x="1187299" y="1510983"/>
                              </a:lnTo>
                              <a:lnTo>
                                <a:pt x="1170161" y="1520191"/>
                              </a:lnTo>
                              <a:lnTo>
                                <a:pt x="1152388" y="1528763"/>
                              </a:lnTo>
                              <a:lnTo>
                                <a:pt x="1134932" y="1537018"/>
                              </a:lnTo>
                              <a:lnTo>
                                <a:pt x="1117159" y="1544956"/>
                              </a:lnTo>
                              <a:lnTo>
                                <a:pt x="1098752" y="1552258"/>
                              </a:lnTo>
                              <a:lnTo>
                                <a:pt x="1080344" y="1559561"/>
                              </a:lnTo>
                              <a:lnTo>
                                <a:pt x="1061936" y="1565911"/>
                              </a:lnTo>
                              <a:lnTo>
                                <a:pt x="1043211" y="1571943"/>
                              </a:lnTo>
                              <a:lnTo>
                                <a:pt x="1024486" y="1577658"/>
                              </a:lnTo>
                              <a:lnTo>
                                <a:pt x="1005126" y="1582738"/>
                              </a:lnTo>
                              <a:lnTo>
                                <a:pt x="985766" y="1587818"/>
                              </a:lnTo>
                              <a:lnTo>
                                <a:pt x="966089" y="1591946"/>
                              </a:lnTo>
                              <a:lnTo>
                                <a:pt x="946412" y="1595756"/>
                              </a:lnTo>
                              <a:lnTo>
                                <a:pt x="926734" y="1598931"/>
                              </a:lnTo>
                              <a:lnTo>
                                <a:pt x="906422" y="1601471"/>
                              </a:lnTo>
                              <a:lnTo>
                                <a:pt x="886428" y="1604011"/>
                              </a:lnTo>
                              <a:lnTo>
                                <a:pt x="866116" y="1605598"/>
                              </a:lnTo>
                              <a:lnTo>
                                <a:pt x="845487" y="1607186"/>
                              </a:lnTo>
                              <a:lnTo>
                                <a:pt x="824857" y="1608138"/>
                              </a:lnTo>
                              <a:lnTo>
                                <a:pt x="804228" y="1608138"/>
                              </a:lnTo>
                              <a:lnTo>
                                <a:pt x="783281" y="1608138"/>
                              </a:lnTo>
                              <a:lnTo>
                                <a:pt x="762652" y="1607186"/>
                              </a:lnTo>
                              <a:lnTo>
                                <a:pt x="742022" y="1605598"/>
                              </a:lnTo>
                              <a:lnTo>
                                <a:pt x="721710" y="1604011"/>
                              </a:lnTo>
                              <a:lnTo>
                                <a:pt x="701716" y="1601471"/>
                              </a:lnTo>
                              <a:lnTo>
                                <a:pt x="681721" y="1598931"/>
                              </a:lnTo>
                              <a:lnTo>
                                <a:pt x="661726" y="1595756"/>
                              </a:lnTo>
                              <a:lnTo>
                                <a:pt x="642049" y="1591946"/>
                              </a:lnTo>
                              <a:lnTo>
                                <a:pt x="622689" y="1587818"/>
                              </a:lnTo>
                              <a:lnTo>
                                <a:pt x="603329" y="1582738"/>
                              </a:lnTo>
                              <a:lnTo>
                                <a:pt x="584287" y="1577658"/>
                              </a:lnTo>
                              <a:lnTo>
                                <a:pt x="564927" y="1571943"/>
                              </a:lnTo>
                              <a:lnTo>
                                <a:pt x="546202" y="1565911"/>
                              </a:lnTo>
                              <a:lnTo>
                                <a:pt x="527794" y="1559561"/>
                              </a:lnTo>
                              <a:lnTo>
                                <a:pt x="509386" y="1552258"/>
                              </a:lnTo>
                              <a:lnTo>
                                <a:pt x="491296" y="1544956"/>
                              </a:lnTo>
                              <a:lnTo>
                                <a:pt x="473206" y="1537018"/>
                              </a:lnTo>
                              <a:lnTo>
                                <a:pt x="455750" y="1528763"/>
                              </a:lnTo>
                              <a:lnTo>
                                <a:pt x="437977" y="1520191"/>
                              </a:lnTo>
                              <a:lnTo>
                                <a:pt x="421156" y="1510983"/>
                              </a:lnTo>
                              <a:lnTo>
                                <a:pt x="403701" y="1501458"/>
                              </a:lnTo>
                              <a:lnTo>
                                <a:pt x="387197" y="1491933"/>
                              </a:lnTo>
                              <a:lnTo>
                                <a:pt x="370694" y="1481456"/>
                              </a:lnTo>
                              <a:lnTo>
                                <a:pt x="354508" y="1470661"/>
                              </a:lnTo>
                              <a:lnTo>
                                <a:pt x="338639" y="1459866"/>
                              </a:lnTo>
                              <a:lnTo>
                                <a:pt x="323088" y="1448118"/>
                              </a:lnTo>
                              <a:lnTo>
                                <a:pt x="307853" y="1436688"/>
                              </a:lnTo>
                              <a:lnTo>
                                <a:pt x="292937" y="1424623"/>
                              </a:lnTo>
                              <a:lnTo>
                                <a:pt x="278020" y="1412241"/>
                              </a:lnTo>
                              <a:lnTo>
                                <a:pt x="263738" y="1399223"/>
                              </a:lnTo>
                              <a:lnTo>
                                <a:pt x="249457" y="1386206"/>
                              </a:lnTo>
                              <a:lnTo>
                                <a:pt x="235809" y="1372553"/>
                              </a:lnTo>
                              <a:lnTo>
                                <a:pt x="222162" y="1358901"/>
                              </a:lnTo>
                              <a:lnTo>
                                <a:pt x="209150" y="1344931"/>
                              </a:lnTo>
                              <a:lnTo>
                                <a:pt x="196455" y="1330326"/>
                              </a:lnTo>
                              <a:lnTo>
                                <a:pt x="184077" y="1315403"/>
                              </a:lnTo>
                              <a:lnTo>
                                <a:pt x="172017" y="1300481"/>
                              </a:lnTo>
                              <a:lnTo>
                                <a:pt x="159957" y="1284923"/>
                              </a:lnTo>
                              <a:lnTo>
                                <a:pt x="148531" y="1269683"/>
                              </a:lnTo>
                              <a:lnTo>
                                <a:pt x="137741" y="1253491"/>
                              </a:lnTo>
                              <a:lnTo>
                                <a:pt x="126950" y="1237298"/>
                              </a:lnTo>
                              <a:lnTo>
                                <a:pt x="116794" y="1221106"/>
                              </a:lnTo>
                              <a:lnTo>
                                <a:pt x="106955" y="1204278"/>
                              </a:lnTo>
                              <a:lnTo>
                                <a:pt x="97434" y="1187451"/>
                              </a:lnTo>
                              <a:lnTo>
                                <a:pt x="88230" y="1169988"/>
                              </a:lnTo>
                              <a:lnTo>
                                <a:pt x="79344" y="1152843"/>
                              </a:lnTo>
                              <a:lnTo>
                                <a:pt x="71092" y="1135063"/>
                              </a:lnTo>
                              <a:lnTo>
                                <a:pt x="63158" y="1116966"/>
                              </a:lnTo>
                              <a:lnTo>
                                <a:pt x="56175" y="1098868"/>
                              </a:lnTo>
                              <a:lnTo>
                                <a:pt x="48876" y="1080453"/>
                              </a:lnTo>
                              <a:lnTo>
                                <a:pt x="42528" y="1062038"/>
                              </a:lnTo>
                              <a:lnTo>
                                <a:pt x="36498" y="1043306"/>
                              </a:lnTo>
                              <a:lnTo>
                                <a:pt x="31103" y="1024256"/>
                              </a:lnTo>
                              <a:lnTo>
                                <a:pt x="25707" y="1004888"/>
                              </a:lnTo>
                              <a:lnTo>
                                <a:pt x="20947" y="985838"/>
                              </a:lnTo>
                              <a:lnTo>
                                <a:pt x="16821" y="966153"/>
                              </a:lnTo>
                              <a:lnTo>
                                <a:pt x="13012" y="946151"/>
                              </a:lnTo>
                              <a:lnTo>
                                <a:pt x="9521" y="926466"/>
                              </a:lnTo>
                              <a:lnTo>
                                <a:pt x="6982" y="906463"/>
                              </a:lnTo>
                              <a:lnTo>
                                <a:pt x="4443" y="886143"/>
                              </a:lnTo>
                              <a:lnTo>
                                <a:pt x="2856" y="865823"/>
                              </a:lnTo>
                              <a:lnTo>
                                <a:pt x="1269" y="845503"/>
                              </a:lnTo>
                              <a:lnTo>
                                <a:pt x="635" y="824865"/>
                              </a:lnTo>
                              <a:lnTo>
                                <a:pt x="0" y="804228"/>
                              </a:lnTo>
                              <a:lnTo>
                                <a:pt x="635" y="783273"/>
                              </a:lnTo>
                              <a:lnTo>
                                <a:pt x="1269" y="762318"/>
                              </a:lnTo>
                              <a:lnTo>
                                <a:pt x="2856" y="742315"/>
                              </a:lnTo>
                              <a:lnTo>
                                <a:pt x="4443" y="721995"/>
                              </a:lnTo>
                              <a:lnTo>
                                <a:pt x="6982" y="701675"/>
                              </a:lnTo>
                              <a:lnTo>
                                <a:pt x="9521" y="681673"/>
                              </a:lnTo>
                              <a:lnTo>
                                <a:pt x="13012" y="661670"/>
                              </a:lnTo>
                              <a:lnTo>
                                <a:pt x="16821" y="641668"/>
                              </a:lnTo>
                              <a:lnTo>
                                <a:pt x="20947" y="622618"/>
                              </a:lnTo>
                              <a:lnTo>
                                <a:pt x="25707" y="602933"/>
                              </a:lnTo>
                              <a:lnTo>
                                <a:pt x="31103" y="583883"/>
                              </a:lnTo>
                              <a:lnTo>
                                <a:pt x="36498" y="565150"/>
                              </a:lnTo>
                              <a:lnTo>
                                <a:pt x="42528" y="546418"/>
                              </a:lnTo>
                              <a:lnTo>
                                <a:pt x="48876" y="527368"/>
                              </a:lnTo>
                              <a:lnTo>
                                <a:pt x="56175" y="508953"/>
                              </a:lnTo>
                              <a:lnTo>
                                <a:pt x="63158" y="490855"/>
                              </a:lnTo>
                              <a:lnTo>
                                <a:pt x="71092" y="473075"/>
                              </a:lnTo>
                              <a:lnTo>
                                <a:pt x="79344" y="455295"/>
                              </a:lnTo>
                              <a:lnTo>
                                <a:pt x="88230" y="438150"/>
                              </a:lnTo>
                              <a:lnTo>
                                <a:pt x="97434" y="420688"/>
                              </a:lnTo>
                              <a:lnTo>
                                <a:pt x="106955" y="403860"/>
                              </a:lnTo>
                              <a:lnTo>
                                <a:pt x="116794" y="386715"/>
                              </a:lnTo>
                              <a:lnTo>
                                <a:pt x="126950" y="370840"/>
                              </a:lnTo>
                              <a:lnTo>
                                <a:pt x="137741" y="354648"/>
                              </a:lnTo>
                              <a:lnTo>
                                <a:pt x="148531" y="338455"/>
                              </a:lnTo>
                              <a:lnTo>
                                <a:pt x="159957" y="322898"/>
                              </a:lnTo>
                              <a:lnTo>
                                <a:pt x="172017" y="307658"/>
                              </a:lnTo>
                              <a:lnTo>
                                <a:pt x="184077" y="292418"/>
                              </a:lnTo>
                              <a:lnTo>
                                <a:pt x="196455" y="277813"/>
                              </a:lnTo>
                              <a:lnTo>
                                <a:pt x="209150" y="263208"/>
                              </a:lnTo>
                              <a:lnTo>
                                <a:pt x="222162" y="249237"/>
                              </a:lnTo>
                              <a:lnTo>
                                <a:pt x="235809" y="235267"/>
                              </a:lnTo>
                              <a:lnTo>
                                <a:pt x="249457" y="221932"/>
                              </a:lnTo>
                              <a:lnTo>
                                <a:pt x="263738" y="208597"/>
                              </a:lnTo>
                              <a:lnTo>
                                <a:pt x="278020" y="195897"/>
                              </a:lnTo>
                              <a:lnTo>
                                <a:pt x="292937" y="183515"/>
                              </a:lnTo>
                              <a:lnTo>
                                <a:pt x="307853" y="171450"/>
                              </a:lnTo>
                              <a:lnTo>
                                <a:pt x="323088" y="159702"/>
                              </a:lnTo>
                              <a:lnTo>
                                <a:pt x="338639" y="148272"/>
                              </a:lnTo>
                              <a:lnTo>
                                <a:pt x="354508" y="137160"/>
                              </a:lnTo>
                              <a:lnTo>
                                <a:pt x="370694" y="126682"/>
                              </a:lnTo>
                              <a:lnTo>
                                <a:pt x="387197" y="116205"/>
                              </a:lnTo>
                              <a:lnTo>
                                <a:pt x="403701" y="106362"/>
                              </a:lnTo>
                              <a:lnTo>
                                <a:pt x="421156" y="97155"/>
                              </a:lnTo>
                              <a:lnTo>
                                <a:pt x="437977" y="87947"/>
                              </a:lnTo>
                              <a:lnTo>
                                <a:pt x="455750" y="79375"/>
                              </a:lnTo>
                              <a:lnTo>
                                <a:pt x="473206" y="71120"/>
                              </a:lnTo>
                              <a:lnTo>
                                <a:pt x="491296" y="63182"/>
                              </a:lnTo>
                              <a:lnTo>
                                <a:pt x="509386" y="55562"/>
                              </a:lnTo>
                              <a:lnTo>
                                <a:pt x="527794" y="48895"/>
                              </a:lnTo>
                              <a:lnTo>
                                <a:pt x="546202" y="42227"/>
                              </a:lnTo>
                              <a:lnTo>
                                <a:pt x="564927" y="36195"/>
                              </a:lnTo>
                              <a:lnTo>
                                <a:pt x="584287" y="30480"/>
                              </a:lnTo>
                              <a:lnTo>
                                <a:pt x="603329" y="25082"/>
                              </a:lnTo>
                              <a:lnTo>
                                <a:pt x="622689" y="20637"/>
                              </a:lnTo>
                              <a:lnTo>
                                <a:pt x="642049" y="16192"/>
                              </a:lnTo>
                              <a:lnTo>
                                <a:pt x="661726" y="12382"/>
                              </a:lnTo>
                              <a:lnTo>
                                <a:pt x="681721" y="8890"/>
                              </a:lnTo>
                              <a:lnTo>
                                <a:pt x="701716" y="6350"/>
                              </a:lnTo>
                              <a:lnTo>
                                <a:pt x="721710" y="4127"/>
                              </a:lnTo>
                              <a:lnTo>
                                <a:pt x="742022" y="2222"/>
                              </a:lnTo>
                              <a:lnTo>
                                <a:pt x="762652" y="1270"/>
                              </a:lnTo>
                              <a:lnTo>
                                <a:pt x="783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钟" o:spid="_x0000_s1026" o:spt="100" style="position:absolute;left:0pt;margin-left:-21.65pt;margin-top:7.9pt;height:16.15pt;width:16.15pt;z-index:254476288;v-text-anchor:middle;mso-width-relative:page;mso-height-relative:page;" fillcolor="#454344" filled="t" stroked="f" coordsize="1608138,1608138" o:gfxdata="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" path="m732416,260350l817655,260350,846490,801651,1185863,1165586,1120904,1231900,710868,866696,703263,809266,732416,260350xm786772,128905l769634,129857,752178,130810,735040,132397,717902,134302,701398,136842,684577,139382,668074,142557,651888,146367,635384,149860,619515,154622,603329,159385,587461,164147,572227,169862,556675,175577,541441,181927,526207,188277,511608,195580,497009,202565,482410,210502,468128,218440,454163,226695,440199,235267,426869,244475,413539,253365,400527,263208,387515,273050,374820,283210,362442,293688,350382,304165,338321,315595,326896,326708,315470,338455,304680,349885,293572,361950,283416,374333,273260,387350,263104,400050,253900,413068,244379,426720,235492,440373,226923,453708,218671,467995,210737,482283,203120,496570,195820,511175,188838,526415,182490,541338,176143,556578,170113,571818,164717,587693,159639,603568,154879,619125,150436,635318,146310,651510,143136,668020,139962,684530,137106,701040,134567,718185,132980,735013,131393,751840,130124,769303,129489,786448,129171,804228,129489,821373,130124,838835,131393,855980,132980,873125,134567,889953,137106,906781,139962,923291,143136,939801,146310,956311,150436,972503,154879,988696,159639,1004888,164717,1020446,170113,1036321,176143,1051561,182490,1066483,188838,1082041,195820,1096646,203120,1111251,210737,1125538,218671,1139826,226923,1154113,235492,1167766,244379,1181736,253900,1194753,263104,1208088,273260,1220788,283416,1233488,293572,1245871,304680,1257936,315470,1269683,326896,1281431,338321,1292543,350382,1303973,362442,1314451,374820,1324928,387515,1335088,400527,1344931,413539,1354456,426869,1363981,440199,1372553,454163,1381443,468128,1389698,482410,1397953,497009,1405256,511608,1412558,526207,1419543,541441,1425893,556675,1432561,572227,1437958,587461,1443673,603329,1449071,619515,1453516,635384,1457961,651888,1461771,668074,1465581,684577,1468438,701398,1471613,717902,1473836,735040,1475741,752178,1477328,769634,1478281,786772,1478916,804228,1478916,821366,1478916,838822,1478281,855960,1477328,873098,1475741,890236,1473836,907057,1471613,923561,1468438,940064,1465581,956568,1461771,972754,1457961,988940,1453516,1004809,1449071,1020677,1443673,1036229,1437958,1051780,1432561,1066697,1425893,1081931,1419543,1096847,1412558,1111447,1405256,1125728,1397953,1140010,1389698,1153975,1381443,1167939,1372553,1181586,1363981,1194916,1354456,1208246,1344931,1220941,1335088,1233318,1324928,1245696,1314451,1258074,1303973,1269817,1292543,1281559,1281431,1292668,1269683,1303458,1257936,1314566,1245871,1325040,1233488,1335196,1220788,1345034,1208088,1354556,1194753,1363759,1181736,1372646,1167766,1381532,1154113,1389784,1139826,1397401,1125538,1405018,1111251,1412635,1096646,1419300,1082041,1425965,1066483,1431995,1051561,1438025,1036321,1443738,1020446,1448816,1004888,1453577,988696,1457702,972503,1461828,956311,1465319,939801,1468493,923291,1471350,906781,1473571,889953,1475793,873125,1477380,855980,1478332,838835,1478649,821373,1478967,804228,1478649,786448,1478332,769303,1477380,751840,1475793,735013,1473571,718185,1471350,701040,1468493,684530,1465319,668020,1461828,651510,1457702,635318,1453577,619125,1448816,603568,1443738,587693,1438025,571818,1431995,556578,1425965,541338,1419300,526415,1412635,511175,1405018,496570,1397401,482283,1389784,467995,1381532,453708,1372646,440373,1363759,426720,1354556,413068,1345034,400050,1335196,387350,1325040,374333,1314566,361950,1303458,349885,1292668,338455,1281559,326708,1269817,315595,1258074,304165,1245696,293688,1233318,283210,1220941,273050,1208246,263208,1194916,253365,1181586,244475,1167939,235267,1153975,226695,1140010,218440,1125728,210502,1111447,202565,1096847,195580,1081931,188277,1066697,181927,1051780,175577,1036229,169862,1020677,164147,1004809,159385,988940,154622,972754,149860,956568,146367,940064,142557,923561,139382,907057,136842,890236,134302,873098,132397,855960,130810,838822,129857,821366,128905,804228,128905,786772,128905xm783281,0l804228,0,824857,0,845487,1270,866116,2222,886428,4127,906422,6350,926734,8890,946412,12382,966089,16192,985766,20637,1005126,25082,1024486,30480,1043211,36195,1061936,42227,1080344,48895,1098752,55562,1117159,63182,1134932,71120,1152388,79375,1170161,87947,1187299,97155,1204437,106362,1220941,116205,1237444,126682,1253630,137160,1269499,148272,1285051,159702,1300602,171450,1315519,183515,1330118,195897,1344400,208597,1358681,221932,1372329,235267,1385976,249237,1398988,263208,1411683,277813,1424695,292418,1436756,307658,1448181,322898,1459607,338455,1470715,354648,1481506,370840,1491662,386715,1501818,403860,1511022,420688,1520225,438150,1528794,455295,1537046,473075,1544981,490855,1552280,508953,1559262,527368,1565927,546418,1571957,565150,1577670,583883,1582748,602933,1587509,622618,1591952,641668,1595761,661670,1598617,681673,1601791,701675,1604012,721995,1605917,742315,1606869,762318,1607503,783273,1608138,804228,1607503,824865,1606869,845503,1605917,865823,1604012,886143,1601791,906463,1598617,926466,1595761,946151,1591952,966153,1587509,985838,1582748,1004888,1577670,1024256,1571957,1043306,1565927,1062038,1559262,1080453,1552280,1098868,1544981,1116966,1537046,1135063,1528794,1152843,1520225,1169988,1511022,1187451,1501818,1204278,1491662,1221106,1481506,1237298,1470715,1253491,1459607,1269683,1448181,1284923,1436756,1300481,1424695,1315403,1411683,1330326,1398988,1344931,1385976,1358901,1372329,1372553,1358681,1386206,1344400,1399223,1330118,1412241,1315519,1424623,1300602,1436688,1285051,1448118,1269499,1459866,1253630,1470661,1237444,1481456,1220941,1491933,1204437,1501458,1187299,1510983,1170161,1520191,1152388,1528763,1134932,1537018,1117159,1544956,1098752,1552258,1080344,1559561,1061936,1565911,1043211,1571943,1024486,1577658,1005126,1582738,985766,1587818,966089,1591946,946412,1595756,926734,1598931,906422,1601471,886428,1604011,866116,1605598,845487,1607186,824857,1608138,804228,1608138,783281,1608138,762652,1607186,742022,1605598,721710,1604011,701716,1601471,681721,1598931,661726,1595756,642049,1591946,622689,1587818,603329,1582738,584287,1577658,564927,1571943,546202,1565911,527794,1559561,509386,1552258,491296,1544956,473206,1537018,455750,1528763,437977,1520191,421156,1510983,403701,1501458,387197,1491933,370694,1481456,354508,1470661,338639,1459866,323088,1448118,307853,1436688,292937,1424623,278020,1412241,263738,1399223,249457,1386206,235809,1372553,222162,1358901,209150,1344931,196455,1330326,184077,1315403,172017,1300481,159957,1284923,148531,1269683,137741,1253491,126950,1237298,116794,1221106,106955,1204278,97434,1187451,88230,1169988,79344,1152843,71092,1135063,63158,1116966,56175,1098868,48876,1080453,42528,1062038,36498,1043306,31103,1024256,25707,1004888,20947,985838,16821,966153,13012,946151,9521,926466,6982,906463,4443,886143,2856,865823,1269,845503,635,824865,0,804228,635,783273,1269,762318,2856,742315,4443,721995,6982,701675,9521,681673,13012,661670,16821,641668,20947,622618,25707,602933,31103,583883,36498,565150,42528,546418,48876,527368,56175,508953,63158,490855,71092,473075,79344,455295,88230,438150,97434,420688,106955,403860,116794,386715,126950,370840,137741,354648,148531,338455,159957,322898,172017,307658,184077,292418,196455,277813,209150,263208,222162,249237,235809,235267,249457,221932,263738,208597,278020,195897,292937,183515,307853,171450,323088,159702,338639,148272,354508,137160,370694,126682,387197,116205,403701,106362,421156,97155,437977,87947,455750,79375,473206,71120,491296,63182,509386,55562,527794,48895,546202,42227,564927,36195,584287,30480,603329,25082,622689,20637,642049,16192,661726,12382,681721,8890,701716,6350,721710,4127,742022,2222,762652,1270,783281,0xe">
                <v:path o:connectlocs="118870,19475;95997,22641;75091,30604;56630,42789;41285,58523;29585,77231;22105,98434;19515,121507;22105,144485;29585,165688;41285,184444;56630,200178;75091,212314;95997,220277;118870,223443;142030,221428;163464,214473;182549,203200;198612,188233;211127,170053;219615,149378;223355,126736;221868,103422;215443,81788;204654,62408;190077,45955;172239,33003;151812,24080;129323,19763;130858,335;157614,5468;181973,16069;203120,31516;220526,51135;233425,74161;241097,99969;242775,127743;238364,154750;228294,179407;213285,200993;194153,218790;171472,232222;145962,240520;118342,242967;91154,239129;66172,229679;44258,215240;25989,196484;11987,174178;3164,148946;0,121507;3164,94068;11987,68788;25989,46482;44258,27726;66172,13287;91154,3789;118342,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6791552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196850</wp:posOffset>
                </wp:positionV>
                <wp:extent cx="4679950" cy="2540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25400"/>
                        </a:xfrm>
                        <a:prstGeom prst="rect">
                          <a:avLst/>
                        </a:pr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64.95pt;margin-top:15.5pt;height:2pt;width:368.5pt;z-index:256791552;v-text-anchor:middle;mso-width-relative:page;mso-height-relative:page;" fillcolor="#454344" filled="t" stroked="f" coordsize="21600,21600" o:gfxdata="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bYVnvXAAAACQEAAA8A&#10;AAAAAAAAAQAgAAAAIgAAAGRycy9kb3ducmV2LnhtbFBLAQIUABQAAAAIAIdO4kBAsa7IUQIAAH4E&#10;AAAOAAAAAAAAAAEAIAAAACY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35075C" w:rsidRDefault="0035075C">
      <w:pPr>
        <w:jc w:val="left"/>
      </w:pPr>
    </w:p>
    <w:p w:rsidR="0035075C" w:rsidRDefault="0044388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6842752" behindDoc="0" locked="0" layoutInCell="1" allowOverlap="1">
                <wp:simplePos x="0" y="0"/>
                <wp:positionH relativeFrom="column">
                  <wp:posOffset>-200660</wp:posOffset>
                </wp:positionH>
                <wp:positionV relativeFrom="paragraph">
                  <wp:posOffset>179705</wp:posOffset>
                </wp:positionV>
                <wp:extent cx="5927090" cy="948055"/>
                <wp:effectExtent l="0" t="0" r="16510" b="444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090" cy="948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2015.07 -- 2018. 12  虎扑（上海）文化传播股份有限公司 -- Python开发工程师</w:t>
                            </w: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/>
                                <w:szCs w:val="21"/>
                              </w:rPr>
                            </w:pP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/>
                                <w:szCs w:val="21"/>
                              </w:rPr>
                            </w:pPr>
                          </w:p>
                          <w:p w:rsidR="0035075C" w:rsidRDefault="0035075C"/>
                          <w:p w:rsidR="0035075C" w:rsidRDefault="003507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15.8pt;margin-top:14.15pt;height:74.65pt;width:466.7pt;z-index:256842752;mso-width-relative:page;mso-height-relative:page;" fillcolor="#FFFFFF [3201]" filled="t" stroked="f" coordsize="21600,21600" o:gfxdata="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cQvhDWAAAACgEAAA8AAAAAAAAAAQAgAAAAIgAAAGRycy9kb3ducmV2Lnht&#10;bFBLAQIUABQAAAAIAIdO4kAf61HdNAIAAEMEAAAOAAAAAAAAAAEAIAAAACU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2015.07 -- 2018. 12  虎扑（上海）文化传播股份有限公司 -- Python开发工程师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Theme="minorEastAsia" w:hAnsiTheme="minorEastAsia" w:eastAsiaTheme="minorEastAsia"/>
                          <w:sz w:val="21"/>
                          <w:szCs w:val="21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Theme="minorEastAsia" w:hAnsiTheme="minor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44388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8643968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142240</wp:posOffset>
                </wp:positionV>
                <wp:extent cx="922655" cy="523240"/>
                <wp:effectExtent l="0" t="0" r="10795" b="1016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52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="微软雅黑" w:eastAsia="微软雅黑" w:hAnsi="微软雅黑" w:cs="微软雅黑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36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4pt;margin-top:11.2pt;height:41.2pt;width:72.65pt;z-index:258643968;mso-width-relative:page;mso-height-relative:page;" fillcolor="#FFFFFF [3201]" filled="t" stroked="f" coordsize="21600,21600" o:gfxdata="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EEk41QAAAAoBAAAPAAAAAAAAAAEAIAAAACIAAABkcnMvZG93bnJldi54&#10;bWxQSwECFAAUAAAACACHTuJASTd+8TYCAABCBAAADgAAAAAAAAABACAAAAAk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</w:p>
    <w:p w:rsidR="0035075C" w:rsidRDefault="0044388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8017280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98425</wp:posOffset>
                </wp:positionV>
                <wp:extent cx="217170" cy="208915"/>
                <wp:effectExtent l="0" t="0" r="11430" b="635"/>
                <wp:wrapNone/>
                <wp:docPr id="23" name="铃铛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208915"/>
                        </a:xfrm>
                        <a:custGeom>
                          <a:avLst/>
                          <a:gdLst>
                            <a:gd name="connsiteX0" fmla="*/ 1837010 w 4772887"/>
                            <a:gd name="connsiteY0" fmla="*/ 5450128 h 6032500"/>
                            <a:gd name="connsiteX1" fmla="*/ 2935877 w 4772887"/>
                            <a:gd name="connsiteY1" fmla="*/ 5450128 h 6032500"/>
                            <a:gd name="connsiteX2" fmla="*/ 2938893 w 4772887"/>
                            <a:gd name="connsiteY2" fmla="*/ 5480050 h 6032500"/>
                            <a:gd name="connsiteX3" fmla="*/ 2386443 w 4772887"/>
                            <a:gd name="connsiteY3" fmla="*/ 6032500 h 6032500"/>
                            <a:gd name="connsiteX4" fmla="*/ 1833993 w 4772887"/>
                            <a:gd name="connsiteY4" fmla="*/ 5480050 h 6032500"/>
                            <a:gd name="connsiteX5" fmla="*/ 2386443 w 4772887"/>
                            <a:gd name="connsiteY5" fmla="*/ 0 h 6032500"/>
                            <a:gd name="connsiteX6" fmla="*/ 2938893 w 4772887"/>
                            <a:gd name="connsiteY6" fmla="*/ 552450 h 6032500"/>
                            <a:gd name="connsiteX7" fmla="*/ 2938893 w 4772887"/>
                            <a:gd name="connsiteY7" fmla="*/ 667402 h 6032500"/>
                            <a:gd name="connsiteX8" fmla="*/ 3023664 w 4772887"/>
                            <a:gd name="connsiteY8" fmla="*/ 689199 h 6032500"/>
                            <a:gd name="connsiteX9" fmla="*/ 4069193 w 4772887"/>
                            <a:gd name="connsiteY9" fmla="*/ 2110322 h 6032500"/>
                            <a:gd name="connsiteX10" fmla="*/ 4069193 w 4772887"/>
                            <a:gd name="connsiteY10" fmla="*/ 3439578 h 6032500"/>
                            <a:gd name="connsiteX11" fmla="*/ 4002295 w 4772887"/>
                            <a:gd name="connsiteY11" fmla="*/ 3882070 h 6032500"/>
                            <a:gd name="connsiteX12" fmla="*/ 3986838 w 4772887"/>
                            <a:gd name="connsiteY12" fmla="*/ 3924300 h 6032500"/>
                            <a:gd name="connsiteX13" fmla="*/ 4207737 w 4772887"/>
                            <a:gd name="connsiteY13" fmla="*/ 3924300 h 6032500"/>
                            <a:gd name="connsiteX14" fmla="*/ 4772887 w 4772887"/>
                            <a:gd name="connsiteY14" fmla="*/ 4489450 h 6032500"/>
                            <a:gd name="connsiteX15" fmla="*/ 4772887 w 4772887"/>
                            <a:gd name="connsiteY15" fmla="*/ 4914895 h 6032500"/>
                            <a:gd name="connsiteX16" fmla="*/ 4633182 w 4772887"/>
                            <a:gd name="connsiteY16" fmla="*/ 5054600 h 6032500"/>
                            <a:gd name="connsiteX17" fmla="*/ 139705 w 4772887"/>
                            <a:gd name="connsiteY17" fmla="*/ 5054600 h 6032500"/>
                            <a:gd name="connsiteX18" fmla="*/ 0 w 4772887"/>
                            <a:gd name="connsiteY18" fmla="*/ 4914895 h 6032500"/>
                            <a:gd name="connsiteX19" fmla="*/ 0 w 4772887"/>
                            <a:gd name="connsiteY19" fmla="*/ 4489450 h 6032500"/>
                            <a:gd name="connsiteX20" fmla="*/ 565150 w 4772887"/>
                            <a:gd name="connsiteY20" fmla="*/ 3924300 h 6032500"/>
                            <a:gd name="connsiteX21" fmla="*/ 786048 w 4772887"/>
                            <a:gd name="connsiteY21" fmla="*/ 3924300 h 6032500"/>
                            <a:gd name="connsiteX22" fmla="*/ 770591 w 4772887"/>
                            <a:gd name="connsiteY22" fmla="*/ 3882070 h 6032500"/>
                            <a:gd name="connsiteX23" fmla="*/ 703693 w 4772887"/>
                            <a:gd name="connsiteY23" fmla="*/ 3439578 h 6032500"/>
                            <a:gd name="connsiteX24" fmla="*/ 703693 w 4772887"/>
                            <a:gd name="connsiteY24" fmla="*/ 2110322 h 6032500"/>
                            <a:gd name="connsiteX25" fmla="*/ 1749223 w 4772887"/>
                            <a:gd name="connsiteY25" fmla="*/ 689199 h 6032500"/>
                            <a:gd name="connsiteX26" fmla="*/ 1833993 w 4772887"/>
                            <a:gd name="connsiteY26" fmla="*/ 667402 h 6032500"/>
                            <a:gd name="connsiteX27" fmla="*/ 1833993 w 4772887"/>
                            <a:gd name="connsiteY27" fmla="*/ 552450 h 6032500"/>
                            <a:gd name="connsiteX28" fmla="*/ 2386443 w 4772887"/>
                            <a:gd name="connsiteY28" fmla="*/ 0 h 6032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4772887" h="6032500">
                              <a:moveTo>
                                <a:pt x="1837010" y="5450128"/>
                              </a:moveTo>
                              <a:lnTo>
                                <a:pt x="2935877" y="5450128"/>
                              </a:lnTo>
                              <a:lnTo>
                                <a:pt x="2938893" y="5480050"/>
                              </a:lnTo>
                              <a:cubicBezTo>
                                <a:pt x="2938893" y="5785160"/>
                                <a:pt x="2691553" y="6032500"/>
                                <a:pt x="2386443" y="6032500"/>
                              </a:cubicBezTo>
                              <a:cubicBezTo>
                                <a:pt x="2081333" y="6032500"/>
                                <a:pt x="1833993" y="5785160"/>
                                <a:pt x="1833993" y="5480050"/>
                              </a:cubicBezTo>
                              <a:close/>
                              <a:moveTo>
                                <a:pt x="2386443" y="0"/>
                              </a:moveTo>
                              <a:cubicBezTo>
                                <a:pt x="2691553" y="0"/>
                                <a:pt x="2938893" y="247340"/>
                                <a:pt x="2938893" y="552450"/>
                              </a:cubicBezTo>
                              <a:lnTo>
                                <a:pt x="2938893" y="667402"/>
                              </a:lnTo>
                              <a:lnTo>
                                <a:pt x="3023664" y="689199"/>
                              </a:lnTo>
                              <a:cubicBezTo>
                                <a:pt x="3629391" y="877599"/>
                                <a:pt x="4069193" y="1442600"/>
                                <a:pt x="4069193" y="2110322"/>
                              </a:cubicBezTo>
                              <a:lnTo>
                                <a:pt x="4069193" y="3439578"/>
                              </a:lnTo>
                              <a:cubicBezTo>
                                <a:pt x="4069193" y="3593668"/>
                                <a:pt x="4045772" y="3742287"/>
                                <a:pt x="4002295" y="3882070"/>
                              </a:cubicBezTo>
                              <a:lnTo>
                                <a:pt x="3986838" y="3924300"/>
                              </a:lnTo>
                              <a:lnTo>
                                <a:pt x="4207737" y="3924300"/>
                              </a:lnTo>
                              <a:cubicBezTo>
                                <a:pt x="4519861" y="3924300"/>
                                <a:pt x="4772887" y="4177326"/>
                                <a:pt x="4772887" y="4489450"/>
                              </a:cubicBezTo>
                              <a:lnTo>
                                <a:pt x="4772887" y="4914895"/>
                              </a:lnTo>
                              <a:cubicBezTo>
                                <a:pt x="4772887" y="4992052"/>
                                <a:pt x="4710339" y="5054600"/>
                                <a:pt x="4633182" y="5054600"/>
                              </a:cubicBezTo>
                              <a:lnTo>
                                <a:pt x="139705" y="5054600"/>
                              </a:lnTo>
                              <a:cubicBezTo>
                                <a:pt x="62548" y="5054600"/>
                                <a:pt x="0" y="4992052"/>
                                <a:pt x="0" y="4914895"/>
                              </a:cubicBezTo>
                              <a:lnTo>
                                <a:pt x="0" y="4489450"/>
                              </a:lnTo>
                              <a:cubicBezTo>
                                <a:pt x="0" y="4177326"/>
                                <a:pt x="253026" y="3924300"/>
                                <a:pt x="565150" y="3924300"/>
                              </a:cubicBezTo>
                              <a:lnTo>
                                <a:pt x="786048" y="3924300"/>
                              </a:lnTo>
                              <a:lnTo>
                                <a:pt x="770591" y="3882070"/>
                              </a:lnTo>
                              <a:cubicBezTo>
                                <a:pt x="727114" y="3742287"/>
                                <a:pt x="703693" y="3593668"/>
                                <a:pt x="703693" y="3439578"/>
                              </a:cubicBezTo>
                              <a:lnTo>
                                <a:pt x="703693" y="2110322"/>
                              </a:lnTo>
                              <a:cubicBezTo>
                                <a:pt x="703693" y="1442600"/>
                                <a:pt x="1143496" y="877599"/>
                                <a:pt x="1749223" y="689199"/>
                              </a:cubicBezTo>
                              <a:lnTo>
                                <a:pt x="1833993" y="667402"/>
                              </a:lnTo>
                              <a:lnTo>
                                <a:pt x="1833993" y="552450"/>
                              </a:lnTo>
                              <a:cubicBezTo>
                                <a:pt x="1833993" y="247340"/>
                                <a:pt x="2081333" y="0"/>
                                <a:pt x="23864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铃铛" o:spid="_x0000_s1026" o:spt="100" style="position:absolute;left:0pt;margin-left:-22.5pt;margin-top:7.75pt;height:16.45pt;width:17.1pt;z-index:258017280;v-text-anchor:middle;mso-width-relative:page;mso-height-relative:page;" fillcolor="#454344" filled="t" stroked="f" coordsize="4772887,6032500" o:gfxdata="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" path="m1837010,5450128l2935877,5450128,2938893,5480050c2938893,5785160,2691553,6032500,2386443,6032500c2081333,6032500,1833993,5785160,1833993,5480050xm2386443,0c2691553,0,2938893,247340,2938893,552450l2938893,667402,3023664,689199c3629391,877599,4069193,1442600,4069193,2110322l4069193,3439578c4069193,3593668,4045772,3742287,4002295,3882070l3986838,3924300,4207737,3924300c4519861,3924300,4772887,4177326,4772887,4489450l4772887,4914895c4772887,4992052,4710339,5054600,4633182,5054600l139705,5054600c62548,5054600,0,4992052,0,4914895l0,4489450c0,4177326,253026,3924300,565150,3924300l786048,3924300,770591,3882070c727114,3742287,703693,3593668,703693,3439578l703693,2110322c703693,1442600,1143496,877599,1749223,689199l1833993,667402,1833993,552450c1833993,247340,2081333,0,2386443,0xe">
                <v:path o:connectlocs="83585,188746;133584,188746;133721,189782;108584,208915;83448,189782;108584,0;133721,19132;133721,23113;137579,23868;185151,73083;185151,119118;182107,134442;181404,135904;191455,135904;217170,155476;217170,170210;210813,175048;6356,175048;0,170210;0,155476;25714,135904;35765,135904;35062,134442;32018,119118;32018,73083;79590,23868;83448,23113;83448,19132;108584,0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:rsidR="0035075C" w:rsidRDefault="0044388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63778304" behindDoc="0" locked="0" layoutInCell="1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11430</wp:posOffset>
                </wp:positionV>
                <wp:extent cx="4679950" cy="2540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25400"/>
                        </a:xfrm>
                        <a:prstGeom prst="rect">
                          <a:avLst/>
                        </a:prstGeom>
                        <a:solidFill>
                          <a:srgbClr val="4543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65.95pt;margin-top:0.9pt;height:2pt;width:368.5pt;z-index:263778304;v-text-anchor:middle;mso-width-relative:page;mso-height-relative:page;" fillcolor="#454344" filled="t" stroked="f" coordsize="21600,21600" o:gfxdata="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mxd+DWAAAACAEAAA8A&#10;AAAAAAAAAQAgAAAAIgAAAGRycy9kb3ducmV2LnhtbFBLAQIUABQAAAAIAIdO4kB4uqkpUgIAAH4E&#10;AAAOAAAAAAAAAAEAIAAAACU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35075C" w:rsidRDefault="0044388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63829504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24130</wp:posOffset>
                </wp:positionV>
                <wp:extent cx="5826760" cy="6760845"/>
                <wp:effectExtent l="0" t="0" r="2540" b="190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760" cy="6760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35075C">
                            <w:pPr>
                              <w:rPr>
                                <w:rFonts w:asciiTheme="minorEastAsia" w:hAnsiTheme="minorEastAsia" w:cstheme="minorEastAsia"/>
                                <w:b/>
                                <w:bCs/>
                                <w:szCs w:val="21"/>
                              </w:rPr>
                            </w:pPr>
                          </w:p>
                          <w:p w:rsidR="0035075C" w:rsidRDefault="0044388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EastAsia" w:hAnsiTheme="minorEastAsia" w:cstheme="minor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项目名称:毒APP后台</w:t>
                            </w:r>
                          </w:p>
                          <w:p w:rsidR="0035075C" w:rsidRDefault="0044388B">
                            <w:pPr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sz w:val="28"/>
                                <w:szCs w:val="28"/>
                              </w:rPr>
                              <w:t>项目描述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：</w:t>
                            </w:r>
                          </w:p>
                          <w:p w:rsidR="0035075C" w:rsidRDefault="0044388B">
                            <w:pPr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毒App是虎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扑体育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旗下的导购网站，致力于为广大年轻用户提供专业的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网购决策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指导，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毒为了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减轻识货的市场压力而诞生。由于近几年NBA对中国市场的冲击，毒App主打篮球鞋鉴定，有专业的鉴定审核机制，与识货一同建立了完善的专业鉴定体系，在业内打下了良好的口碑。</w:t>
                            </w:r>
                          </w:p>
                          <w:p w:rsidR="0035075C" w:rsidRDefault="0044388B">
                            <w:pPr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8"/>
                                <w:szCs w:val="28"/>
                              </w:rPr>
                              <w:t xml:space="preserve">   项目职责：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☛球鞋鉴定系统的设计与研发。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bookmarkStart w:id="3" w:name="OLE_LINK4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</w:t>
                            </w:r>
                            <w:bookmarkEnd w:id="3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客户端装备鉴定模块的设计与研发。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☛商家用户与普通用户的权限与认证。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☛咨询评论表结构的设计。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☛实现分布式多级缓存。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bookmarkStart w:id="4" w:name="OLE_LINK1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</w:t>
                            </w:r>
                            <w:bookmarkEnd w:id="4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集成第三方支付，调取第三方接口。</w:t>
                            </w:r>
                          </w:p>
                          <w:p w:rsidR="0035075C" w:rsidRDefault="0044388B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8"/>
                                <w:szCs w:val="28"/>
                              </w:rPr>
                              <w:t>技术要点：</w:t>
                            </w:r>
                          </w:p>
                          <w:p w:rsidR="0035075C" w:rsidRDefault="0044388B">
                            <w:pPr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☛基于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-rest-framework框架，进行序列化与反序列化以及权限认证等功能。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☛利用hash加密结合其他加密算法对用户密码进行多层次加密。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☛利用Celery、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等技术对繁琐处理进行分布式缓存，减少磁盘IO的输入与输出。</w:t>
                            </w:r>
                          </w:p>
                          <w:p w:rsidR="0035075C" w:rsidRDefault="0035075C">
                            <w:pPr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7.05pt;margin-top:1.9pt;height:532.35pt;width:458.8pt;z-index:263829504;mso-width-relative:page;mso-height-relative:page;" fillcolor="#FFFFFF [3201]" filled="t" stroked="f" coordsize="21600,21600" o:gfxdata="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Lhe8m1AAAAAsBAAAPAAAAAAAAAAEAIAAAACIAAABkcnMvZG93bnJldi54bWxQ&#10;SwECFAAUAAAACACHTuJArUNjrDQCAABE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Chars="0"/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项目名称:毒APP后台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项目描述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毒App是虎扑体育旗下的导购网站，致力于为广大年轻用户提供专业的网购决策指导，毒为了减轻识货的市场压力而诞生。由于近几年NBA对中国市场的冲击，毒App主打篮球鞋鉴定，有专业的鉴定审核机制，与识货一同建立了完善的专业鉴定体系，在业内打下了良好的口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   项目职责：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球鞋鉴定系统的设计与研发。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bookmarkStart w:id="1" w:name="OLE_LINK4"/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bookmarkEnd w:id="1"/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客户端装备鉴定模块的设计与研发。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商家用户与普通用户的权限与认证。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咨询评论表结构的设计。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实现分布式多级缓存。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bookmarkStart w:id="2" w:name="OLE_LINK1"/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bookmarkEnd w:id="2"/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集成第三方支付，调取第三方接口。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ind w:firstLine="420" w:firstLineChars="0"/>
                        <w:jc w:val="both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技术要点：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ind w:firstLine="720" w:firstLineChars="300"/>
                        <w:jc w:val="both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基于django-rest-framework框架，进行序列化与反序列化以及权限认证等功能。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利用hash加密结合其他加密算法对用户密码进行多层次加密。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利用Celery、Redis等技术对繁琐处理进行分布式缓存，减少磁盘IO的输入与输出。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35075C">
      <w:pPr>
        <w:jc w:val="left"/>
      </w:pPr>
    </w:p>
    <w:p w:rsidR="0035075C" w:rsidRDefault="0044388B">
      <w:pPr>
        <w:rPr>
          <w:rFonts w:asciiTheme="minorEastAsia" w:hAnsiTheme="minorEastAsia" w:cstheme="minorEastAsia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76001792" behindDoc="0" locked="0" layoutInCell="1" allowOverlap="1">
                <wp:simplePos x="0" y="0"/>
                <wp:positionH relativeFrom="column">
                  <wp:posOffset>-189865</wp:posOffset>
                </wp:positionH>
                <wp:positionV relativeFrom="paragraph">
                  <wp:posOffset>113030</wp:posOffset>
                </wp:positionV>
                <wp:extent cx="5494020" cy="8811895"/>
                <wp:effectExtent l="0" t="0" r="11430" b="825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020" cy="8811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☛控制节流以及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BloomFilter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,限制用户访问次数,防止恶意爬虫。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☛设置Cookie、web beacon等会话技术用于追踪用户的状态。</w:t>
                            </w:r>
                          </w:p>
                          <w:p w:rsidR="0035075C" w:rsidRDefault="0035075C">
                            <w:pPr>
                              <w:spacing w:line="480" w:lineRule="auto"/>
                              <w:ind w:firstLineChars="300" w:firstLine="7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</w:p>
                          <w:p w:rsidR="0035075C" w:rsidRDefault="0044388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EastAsia" w:hAnsiTheme="minorEastAsia" w:cstheme="minor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项目名称：虎扑跑步App后台</w:t>
                            </w:r>
                          </w:p>
                          <w:p w:rsidR="0035075C" w:rsidRDefault="0044388B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30"/>
                                <w:szCs w:val="30"/>
                              </w:rPr>
                              <w:t>项目描述：</w:t>
                            </w:r>
                          </w:p>
                          <w:p w:rsidR="0035075C" w:rsidRDefault="0044388B">
                            <w:pPr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虎扑跑步是一款设定跑步目标，分享跑步里程，追踪跑步路线，可以根据个人体质来定制个人运动计划的一款手机App。</w:t>
                            </w:r>
                          </w:p>
                          <w:p w:rsidR="0035075C" w:rsidRDefault="0044388B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30"/>
                                <w:szCs w:val="30"/>
                              </w:rPr>
                              <w:t>项目职责：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☛客户端用户模块的设计与研发。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☛跑步有道模块的研发。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☛调取第三方API接口，如高德地图、融云（IM即时通讯）等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☛特殊功能的延迟与吞吐。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bookmarkStart w:id="5" w:name="OLE_LINK2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</w:t>
                            </w:r>
                            <w:bookmarkEnd w:id="5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应用程序的更新与迭代。</w:t>
                            </w:r>
                          </w:p>
                          <w:p w:rsidR="0035075C" w:rsidRDefault="0044388B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8"/>
                                <w:szCs w:val="28"/>
                              </w:rPr>
                              <w:t>技术要点：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☛将Python算法嵌套在 DRF框架中，用于对用户健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康水平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的分析。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☛运用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缓存,Celery</w:t>
                            </w:r>
                            <w:r>
                              <w:rPr>
                                <w:rFonts w:ascii="Verdana" w:eastAsia="宋体" w:hAnsi="Verdana" w:cs="Verdana" w:hint="eastAsia"/>
                                <w:color w:val="000000"/>
                                <w:sz w:val="24"/>
                                <w:shd w:val="clear" w:color="auto" w:fill="FFFFFF"/>
                              </w:rPr>
                              <w:t>异步的分布式任务调度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进行缓存处理增加数据吞吐量。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☛多终端限制登录技术。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☛利用OAuth2.0协议实现第三方登录。</w:t>
                            </w:r>
                          </w:p>
                          <w:p w:rsidR="0035075C" w:rsidRDefault="0035075C">
                            <w:pPr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</w:p>
                          <w:p w:rsidR="0035075C" w:rsidRDefault="003507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14.95pt;margin-top:8.9pt;height:693.85pt;width:432.6pt;z-index:276001792;mso-width-relative:page;mso-height-relative:page;" fillcolor="#FFFFFF [3201]" filled="t" stroked="f" coordsize="21600,21600" o:gfxdata="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2KZJl1wAAAAsBAAAPAAAAAAAAAAEAIAAAACIAAABkcnMvZG93bnJldi54&#10;bWxQSwECFAAUAAAACACHTuJAIOU5XzQCAABCBAAADgAAAAAAAAABACAAAAAm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控制节流以及BloomFilter,限制用户访问次数,防止恶意爬虫。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设置Cookie、web beacon等会话技术用于追踪用户的状态。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firstLine="720" w:firstLineChars="30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widowControl w:val="0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项目名称：虎扑跑步App后台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ind w:firstLine="420" w:firstLineChars="0"/>
                        <w:jc w:val="both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30"/>
                          <w:szCs w:val="30"/>
                          <w:lang w:val="en-US" w:eastAsia="zh-CN"/>
                        </w:rPr>
                        <w:t>项目描述：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jc w:val="both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虎扑跑步是一款设定跑步目标，分享跑步里程，追踪跑步路线，可以根据个人体质来定制个人运动计划的一款手机App。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ind w:firstLine="420" w:firstLineChars="0"/>
                        <w:jc w:val="both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30"/>
                          <w:szCs w:val="30"/>
                          <w:lang w:val="en-US" w:eastAsia="zh-CN"/>
                        </w:rPr>
                        <w:t>项目职责：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客户端用户模块的设计与研发。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跑步有道模块的研发。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调取第三方API接口，如高德地图、融云（IM即时通讯）等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特殊功能的延迟与吞吐。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jc w:val="both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bookmarkStart w:id="3" w:name="OLE_LINK2"/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bookmarkEnd w:id="3"/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应用程序的更新与迭代。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 w:firstLine="420" w:firstLineChars="0"/>
                        <w:rPr>
                          <w:rFonts w:hint="eastAsia" w:asciiTheme="minorEastAsia" w:hAnsi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sz w:val="28"/>
                          <w:szCs w:val="28"/>
                          <w:lang w:val="en-US" w:eastAsia="zh-CN"/>
                        </w:rPr>
                        <w:t>技术要点：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将Python算法嵌套在 DRF框架中，用于对用户健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康水平的分析。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运用Redis缓存,Celery</w:t>
                      </w:r>
                      <w:r>
                        <w:rPr>
                          <w:rFonts w:hint="eastAsia" w:ascii="Verdana" w:hAnsi="Verdana" w:eastAsia="宋体" w:cs="Verdana"/>
                          <w:i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shd w:val="clear" w:fill="FFFFFF"/>
                        </w:rPr>
                        <w:t>异步的分布式任务调度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进行缓存处理增加数据吞吐量。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多终端限制登录技术。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利用OAuth2.0协议实现第三方登录。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rPr>
                          <w:rFonts w:hint="eastAsia" w:asciiTheme="minorEastAsia" w:hAnsi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075C" w:rsidRDefault="0035075C">
      <w:pPr>
        <w:jc w:val="left"/>
      </w:pPr>
    </w:p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44388B">
      <w:pPr>
        <w:tabs>
          <w:tab w:val="left" w:pos="1349"/>
        </w:tabs>
        <w:jc w:val="left"/>
      </w:pPr>
      <w:r>
        <w:rPr>
          <w:rFonts w:hint="eastAsia"/>
        </w:rPr>
        <w:tab/>
      </w:r>
    </w:p>
    <w:p w:rsidR="0035075C" w:rsidRDefault="0035075C">
      <w:pPr>
        <w:tabs>
          <w:tab w:val="left" w:pos="1349"/>
        </w:tabs>
        <w:jc w:val="left"/>
      </w:pPr>
    </w:p>
    <w:p w:rsidR="0035075C" w:rsidRDefault="0044388B">
      <w:pPr>
        <w:tabs>
          <w:tab w:val="left" w:pos="1349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300346368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-48895</wp:posOffset>
                </wp:positionV>
                <wp:extent cx="5730875" cy="7612380"/>
                <wp:effectExtent l="0" t="0" r="3175" b="762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7612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44388B">
                            <w:pPr>
                              <w:rPr>
                                <w:rFonts w:asciiTheme="minorEastAsia" w:hAnsiTheme="minorEastAsia" w:cstheme="minor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三．项目名称：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爬取腾讯体育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网</w:t>
                            </w:r>
                          </w:p>
                          <w:p w:rsidR="0035075C" w:rsidRDefault="0044388B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8"/>
                                <w:szCs w:val="28"/>
                              </w:rPr>
                              <w:t>项目描述：</w:t>
                            </w:r>
                          </w:p>
                          <w:p w:rsidR="0035075C" w:rsidRDefault="0044388B">
                            <w:pPr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腾讯体育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国内最大的体育视频资讯平台，用户数百万用户群体，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爬取腾讯体育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用于分析热门赛事资讯等相关信息。</w:t>
                            </w:r>
                          </w:p>
                          <w:p w:rsidR="0035075C" w:rsidRDefault="0044388B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8"/>
                                <w:szCs w:val="28"/>
                              </w:rPr>
                              <w:t>项目负责：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☛架构爬虫框架，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确定爬取信息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bookmarkStart w:id="6" w:name="OLE_LINK3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</w:t>
                            </w:r>
                            <w:bookmarkEnd w:id="6"/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通过爬取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IP代理网站，构建IP代理池。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☛实现分布式爬取。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增量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式爬取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333333"/>
                                <w:sz w:val="24"/>
                                <w:shd w:val="clear" w:color="auto" w:fill="FFFFFF"/>
                              </w:rPr>
                              <w:t>与布隆过滤器。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☛设计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定时爬取功能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☛以CSV格式存储进行数据的清理。</w:t>
                            </w:r>
                          </w:p>
                          <w:p w:rsidR="0035075C" w:rsidRDefault="0044388B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8"/>
                                <w:szCs w:val="28"/>
                              </w:rPr>
                              <w:t>技术要点：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☛架构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Scrapy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框架，运用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scrapy-redis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组件配置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Scrapy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中间件以及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数据库实现分布式爬取。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☛运用selenium实现动态爬取。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☛运用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BloomFilter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过滤技术实现爬虫的增量过滤。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☛在Linux环境下根据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cron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服务，配置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crontab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实现定时爬取。</w:t>
                            </w:r>
                          </w:p>
                          <w:p w:rsidR="0035075C" w:rsidRDefault="0044388B">
                            <w:pPr>
                              <w:spacing w:line="480" w:lineRule="auto"/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☛运用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Numpy,Pandas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>等对数据进行清理。</w:t>
                            </w:r>
                          </w:p>
                          <w:p w:rsidR="0035075C" w:rsidRDefault="0035075C">
                            <w:pPr>
                              <w:ind w:left="420"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-20.15pt;margin-top:-3.85pt;height:599.4pt;width:451.25pt;z-index:300346368;mso-width-relative:page;mso-height-relative:page;" fillcolor="#FFFFFF [3201]" filled="t" stroked="f" coordsize="21600,21600" o:gfxdata="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M54NgdcAAAALAQAADwAAAAAAAAABACAAAAAiAAAAZHJzL2Rvd25yZXYu&#10;eG1sUEsBAhQAFAAAAAgAh07iQMjMHXo1AgAAQgQAAA4AAAAAAAAAAQAgAAAAJgEAAGRycy9lMm9E&#10;b2MueG1sUEsFBgAAAAAGAAYAWQEAAM0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三．项目名称：爬取腾讯体育网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 w:firstLine="420" w:firstLine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项目描述：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腾讯体育国内最大的体育视频资讯平台，用户数百万用户群体，爬取腾讯体育用于分析热门赛事资讯等相关信息。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 w:firstLine="420" w:firstLine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项目负责：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架构爬虫框架，确定爬取信息。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bookmarkStart w:id="4" w:name="OLE_LINK3"/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bookmarkEnd w:id="4"/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通过爬取IP代理网站，构建IP代理池。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实现分布式爬取。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  <w:t>增量式爬取与布隆过滤器。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设计定时爬取功能。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以CSV格式存储进行数据的清理。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技术要点：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架构Scrapy框架，运用scrapy-redis组件配置Scrapy中间件以及Redis数据库实现分布式爬取。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运用selenium实现动态爬取。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运用BloomFilter过滤技术实现爬虫的增量过滤。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在Linux环境下根据cron服务，配置crontab实现定时爬取。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auto"/>
                        <w:ind w:left="420" w:leftChars="0" w:firstLine="420" w:firstLineChars="0"/>
                        <w:textAlignment w:val="auto"/>
                        <w:outlineLvl w:val="9"/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☛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运用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>Numpy</w:t>
                      </w:r>
                      <w:r>
                        <w:rPr>
                          <w:rFonts w:hint="eastAsia" w:asciiTheme="minorEastAsia" w:hAnsiTheme="minorEastAsia" w:cstheme="minorEastAsia"/>
                          <w:sz w:val="24"/>
                          <w:szCs w:val="24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  <w:t>Pandas</w:t>
                      </w:r>
                      <w:r>
                        <w:rPr>
                          <w:rFonts w:hint="eastAsia" w:asciiTheme="minorEastAsia" w:hAnsiTheme="minorEastAsia" w:cstheme="minorEastAsia"/>
                          <w:sz w:val="24"/>
                          <w:szCs w:val="24"/>
                          <w:lang w:val="en-US" w:eastAsia="zh-CN"/>
                        </w:rPr>
                        <w:t>等对数据进行清理。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35075C"/>
    <w:p w:rsidR="0035075C" w:rsidRDefault="0044388B">
      <w:pPr>
        <w:tabs>
          <w:tab w:val="left" w:pos="1408"/>
        </w:tabs>
        <w:jc w:val="left"/>
      </w:pPr>
      <w:r>
        <w:rPr>
          <w:rFonts w:hint="eastAsia"/>
        </w:rPr>
        <w:tab/>
      </w:r>
    </w:p>
    <w:p w:rsidR="0035075C" w:rsidRDefault="0035075C">
      <w:pPr>
        <w:tabs>
          <w:tab w:val="left" w:pos="1408"/>
        </w:tabs>
        <w:jc w:val="left"/>
      </w:pPr>
    </w:p>
    <w:p w:rsidR="0035075C" w:rsidRDefault="0035075C">
      <w:pPr>
        <w:tabs>
          <w:tab w:val="left" w:pos="1408"/>
        </w:tabs>
        <w:jc w:val="left"/>
      </w:pPr>
    </w:p>
    <w:p w:rsidR="0035075C" w:rsidRDefault="0044388B">
      <w:pPr>
        <w:tabs>
          <w:tab w:val="left" w:pos="1408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15712256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2504440</wp:posOffset>
                </wp:positionV>
                <wp:extent cx="4789170" cy="4335145"/>
                <wp:effectExtent l="0" t="0" r="11430" b="8255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170" cy="4335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75C" w:rsidRDefault="0035075C">
                            <w:pPr>
                              <w:ind w:firstLine="420"/>
                              <w:rPr>
                                <w:rFonts w:asciiTheme="minorEastAsia" w:hAnsiTheme="minorEastAsia" w:cstheme="minor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43.55pt;margin-top:197.2pt;height:341.35pt;width:377.1pt;z-index:415712256;mso-width-relative:page;mso-height-relative:page;" fillcolor="#FFFFFF [3201]" filled="t" stroked="f" coordsize="21600,21600" o:gfxdata="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dkD8Y1gAAAAsBAAAPAAAAAAAAAAEAIAAAACIAAABkcnMvZG93bnJldi54&#10;bWxQSwECFAAUAAAACACHTuJA0S5pGTUCAABEBAAADgAAAAAAAAABACAAAAAl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50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43BCDC"/>
    <w:multiLevelType w:val="singleLevel"/>
    <w:tmpl w:val="9943BCDC"/>
    <w:lvl w:ilvl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">
    <w:nsid w:val="7CAF3136"/>
    <w:multiLevelType w:val="singleLevel"/>
    <w:tmpl w:val="7CAF3136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2070A5"/>
    <w:rsid w:val="0035075C"/>
    <w:rsid w:val="0044388B"/>
    <w:rsid w:val="00AD0381"/>
    <w:rsid w:val="010448E5"/>
    <w:rsid w:val="02AE0B1F"/>
    <w:rsid w:val="038124FA"/>
    <w:rsid w:val="04A66102"/>
    <w:rsid w:val="04EF2893"/>
    <w:rsid w:val="054F598E"/>
    <w:rsid w:val="064E3E80"/>
    <w:rsid w:val="06B048DC"/>
    <w:rsid w:val="09C60993"/>
    <w:rsid w:val="0A444D31"/>
    <w:rsid w:val="0B2A35AB"/>
    <w:rsid w:val="0C2148D5"/>
    <w:rsid w:val="0C3D4D27"/>
    <w:rsid w:val="0D511E4A"/>
    <w:rsid w:val="10890C42"/>
    <w:rsid w:val="10BE47E3"/>
    <w:rsid w:val="11B45886"/>
    <w:rsid w:val="1430363D"/>
    <w:rsid w:val="16597EB1"/>
    <w:rsid w:val="16D343CF"/>
    <w:rsid w:val="18161185"/>
    <w:rsid w:val="195430EF"/>
    <w:rsid w:val="1A9C7490"/>
    <w:rsid w:val="1C206FDB"/>
    <w:rsid w:val="1CAC1106"/>
    <w:rsid w:val="1DB90646"/>
    <w:rsid w:val="1ED4752B"/>
    <w:rsid w:val="202A2C9A"/>
    <w:rsid w:val="21361F26"/>
    <w:rsid w:val="21AF566B"/>
    <w:rsid w:val="228A5700"/>
    <w:rsid w:val="234278B5"/>
    <w:rsid w:val="25565079"/>
    <w:rsid w:val="25A72275"/>
    <w:rsid w:val="26580D0E"/>
    <w:rsid w:val="26B5630A"/>
    <w:rsid w:val="281F200A"/>
    <w:rsid w:val="286C0A3B"/>
    <w:rsid w:val="29467B92"/>
    <w:rsid w:val="29C85323"/>
    <w:rsid w:val="2BFD15FF"/>
    <w:rsid w:val="2E0A6151"/>
    <w:rsid w:val="2E3D640F"/>
    <w:rsid w:val="30B87D24"/>
    <w:rsid w:val="30EB30CB"/>
    <w:rsid w:val="31DB0395"/>
    <w:rsid w:val="368C14F0"/>
    <w:rsid w:val="37767F17"/>
    <w:rsid w:val="384A4AA6"/>
    <w:rsid w:val="387A438A"/>
    <w:rsid w:val="3A4936D4"/>
    <w:rsid w:val="3BD8175F"/>
    <w:rsid w:val="3C9C280F"/>
    <w:rsid w:val="3F3F0C0C"/>
    <w:rsid w:val="4165274D"/>
    <w:rsid w:val="445539D2"/>
    <w:rsid w:val="456A2DC3"/>
    <w:rsid w:val="457575A7"/>
    <w:rsid w:val="474959D0"/>
    <w:rsid w:val="4D5C54EE"/>
    <w:rsid w:val="4E2772E2"/>
    <w:rsid w:val="4E996E2B"/>
    <w:rsid w:val="4ED4674E"/>
    <w:rsid w:val="4F325541"/>
    <w:rsid w:val="51681323"/>
    <w:rsid w:val="53D25169"/>
    <w:rsid w:val="53EE11A6"/>
    <w:rsid w:val="54E14CBC"/>
    <w:rsid w:val="558D2504"/>
    <w:rsid w:val="55902E12"/>
    <w:rsid w:val="56362FBD"/>
    <w:rsid w:val="586943F8"/>
    <w:rsid w:val="5AD55311"/>
    <w:rsid w:val="5C5267B3"/>
    <w:rsid w:val="5CC33E4C"/>
    <w:rsid w:val="5E0578AE"/>
    <w:rsid w:val="5F752D10"/>
    <w:rsid w:val="5FFD193A"/>
    <w:rsid w:val="607078BD"/>
    <w:rsid w:val="61DB3152"/>
    <w:rsid w:val="65636A98"/>
    <w:rsid w:val="65BF2717"/>
    <w:rsid w:val="65CB1033"/>
    <w:rsid w:val="66033A24"/>
    <w:rsid w:val="66B35B75"/>
    <w:rsid w:val="67C05EF6"/>
    <w:rsid w:val="682070A5"/>
    <w:rsid w:val="6895784C"/>
    <w:rsid w:val="68FC6541"/>
    <w:rsid w:val="695A2AAE"/>
    <w:rsid w:val="698731E9"/>
    <w:rsid w:val="6C4F3FA6"/>
    <w:rsid w:val="6DC9784D"/>
    <w:rsid w:val="6E644783"/>
    <w:rsid w:val="6FAC3447"/>
    <w:rsid w:val="7014329E"/>
    <w:rsid w:val="71777098"/>
    <w:rsid w:val="72AB2241"/>
    <w:rsid w:val="74C61800"/>
    <w:rsid w:val="76316EA0"/>
    <w:rsid w:val="7841486A"/>
    <w:rsid w:val="78796AC1"/>
    <w:rsid w:val="78926055"/>
    <w:rsid w:val="79370EFA"/>
    <w:rsid w:val="79E502D1"/>
    <w:rsid w:val="79ED788F"/>
    <w:rsid w:val="7A260F46"/>
    <w:rsid w:val="7B9F4419"/>
    <w:rsid w:val="7D940FDF"/>
    <w:rsid w:val="7EA32252"/>
    <w:rsid w:val="7F88055E"/>
    <w:rsid w:val="7FBA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.SKY-20180908AAR\AppData\Roaming\kingsoft\office6\templates\download\&#40664;&#35748;\&#24212;&#23626;&#29983;Java&#21069;&#31471;&#31243;&#24207;&#35774;&#35745;&#24072;&#36890;&#29992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应届生Java前端程序设计师通用简历</Template>
  <TotalTime>24</TotalTime>
  <Pages>4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东东哥</dc:creator>
  <cp:lastModifiedBy>admin</cp:lastModifiedBy>
  <cp:revision>3</cp:revision>
  <dcterms:created xsi:type="dcterms:W3CDTF">2018-12-09T03:54:00Z</dcterms:created>
  <dcterms:modified xsi:type="dcterms:W3CDTF">2019-01-18T01:52:00Z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